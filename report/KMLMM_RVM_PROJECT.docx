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b/>
          <w:bCs/>
          <w:sz w:val="8"/>
          <w:szCs w:val="10"/>
        </w:rPr>
        <w:id w:val="-508599137"/>
        <w:docPartObj>
          <w:docPartGallery w:val="Cover Pages"/>
          <w:docPartUnique/>
        </w:docPartObj>
      </w:sdtPr>
      <w:sdtEndPr>
        <w:rPr>
          <w:b w:val="0"/>
          <w:bCs w:val="0"/>
          <w:sz w:val="21"/>
          <w:szCs w:val="24"/>
        </w:rPr>
      </w:sdtEndPr>
      <w:sdtContent>
        <w:p w14:paraId="16A00C79" w14:textId="3723D2BA" w:rsidR="00BE3E03" w:rsidRPr="00013DE8" w:rsidRDefault="0002225A" w:rsidP="00013DE8">
          <w:pPr>
            <w:ind w:firstLine="0"/>
            <w:jc w:val="center"/>
            <w:rPr>
              <w:b/>
              <w:bCs/>
              <w:sz w:val="20"/>
              <w:szCs w:val="12"/>
            </w:rPr>
          </w:pPr>
          <w:r>
            <w:rPr>
              <w:b/>
              <w:bCs/>
              <w:sz w:val="34"/>
              <w:szCs w:val="36"/>
              <w:lang w:val="en-US"/>
            </w:rPr>
            <w:t>KMLMM</w:t>
          </w:r>
        </w:p>
        <w:p w14:paraId="150B28BE" w14:textId="2F063D8A" w:rsidR="00BE3E03" w:rsidRPr="00013DE8" w:rsidRDefault="002C1B8E" w:rsidP="00013DE8">
          <w:pPr>
            <w:ind w:firstLine="0"/>
            <w:jc w:val="center"/>
            <w:rPr>
              <w:b/>
              <w:bCs/>
              <w:sz w:val="25"/>
              <w:szCs w:val="32"/>
            </w:rPr>
          </w:pPr>
          <w:r>
            <w:rPr>
              <w:b/>
              <w:bCs/>
              <w:sz w:val="25"/>
              <w:szCs w:val="32"/>
            </w:rPr>
            <w:t>Modelling with Relevance Vector Machines</w:t>
          </w:r>
        </w:p>
        <w:p w14:paraId="0143044F" w14:textId="7697A06C" w:rsidR="003C1BCC" w:rsidRPr="00013DE8" w:rsidRDefault="003C1BCC" w:rsidP="00013DE8">
          <w:pPr>
            <w:ind w:firstLine="0"/>
            <w:jc w:val="center"/>
            <w:rPr>
              <w:rFonts w:eastAsia="Constantia"/>
              <w:lang w:val="en-US"/>
            </w:rPr>
          </w:pPr>
          <w:r w:rsidRPr="00013DE8">
            <w:rPr>
              <w:rFonts w:eastAsia="Constantia"/>
              <w:lang w:val="en-US"/>
            </w:rPr>
            <w:t xml:space="preserve">Barcelona, </w:t>
          </w:r>
          <w:r w:rsidR="00495CDF">
            <w:rPr>
              <w:rFonts w:eastAsia="Constantia"/>
              <w:lang w:val="en-US"/>
            </w:rPr>
            <w:t>January</w:t>
          </w:r>
          <w:r w:rsidR="0002225A">
            <w:rPr>
              <w:rFonts w:eastAsia="Constantia"/>
              <w:lang w:val="en-US"/>
            </w:rPr>
            <w:t xml:space="preserve"> </w:t>
          </w:r>
          <w:r w:rsidR="002C1B8E">
            <w:rPr>
              <w:rFonts w:eastAsia="Constantia"/>
              <w:lang w:val="en-US"/>
            </w:rPr>
            <w:t>16</w:t>
          </w:r>
          <w:r w:rsidR="0002225A" w:rsidRPr="0002225A">
            <w:rPr>
              <w:rFonts w:eastAsia="Constantia"/>
              <w:vertAlign w:val="superscript"/>
              <w:lang w:val="en-US"/>
            </w:rPr>
            <w:t>th</w:t>
          </w:r>
          <w:r w:rsidRPr="00013DE8">
            <w:rPr>
              <w:rFonts w:eastAsia="Constantia"/>
              <w:lang w:val="en-US"/>
            </w:rPr>
            <w:t xml:space="preserve"> 202</w:t>
          </w:r>
          <w:r w:rsidR="00495CDF">
            <w:rPr>
              <w:rFonts w:eastAsia="Constantia"/>
              <w:lang w:val="en-US"/>
            </w:rPr>
            <w:t>1</w:t>
          </w:r>
        </w:p>
        <w:p w14:paraId="6CBDC032" w14:textId="5B032C2F" w:rsidR="007E2988" w:rsidRDefault="003C1BCC" w:rsidP="007E2988">
          <w:pPr>
            <w:ind w:firstLine="0"/>
            <w:jc w:val="center"/>
            <w:rPr>
              <w:rFonts w:eastAsia="Constantia"/>
              <w:lang w:val="en-US"/>
            </w:rPr>
          </w:pPr>
          <w:r w:rsidRPr="00013DE8">
            <w:rPr>
              <w:rFonts w:eastAsia="Constantia"/>
              <w:lang w:val="en-US"/>
            </w:rPr>
            <w:t>Jake Watson</w:t>
          </w:r>
        </w:p>
        <w:p w14:paraId="23C2F91E" w14:textId="77777777" w:rsidR="00E532C5" w:rsidRDefault="00E532C5" w:rsidP="007E2988">
          <w:pPr>
            <w:ind w:firstLine="0"/>
            <w:jc w:val="center"/>
            <w:rPr>
              <w:rFonts w:eastAsia="Constantia"/>
              <w:lang w:val="en-US"/>
            </w:rPr>
          </w:pPr>
        </w:p>
        <w:p w14:paraId="10F44992" w14:textId="5A03BE81" w:rsidR="00013DE8" w:rsidRPr="00E532C5" w:rsidRDefault="00E532C5" w:rsidP="00A1473D">
          <w:pPr>
            <w:ind w:firstLine="0"/>
            <w:jc w:val="center"/>
            <w:rPr>
              <w:rFonts w:ascii="Arial" w:eastAsia="Constantia" w:hAnsi="Arial" w:cs="Arial"/>
              <w:sz w:val="20"/>
              <w:szCs w:val="16"/>
              <w:lang w:val="en-US"/>
            </w:rPr>
          </w:pPr>
          <w:r w:rsidRPr="00EF2E49">
            <w:rPr>
              <w:rFonts w:eastAsia="Constantia"/>
              <w:b/>
              <w:bCs/>
              <w:lang w:val="en-US"/>
            </w:rPr>
            <w:t>Abstract</w:t>
          </w:r>
        </w:p>
      </w:sdtContent>
    </w:sdt>
    <w:p w14:paraId="607E1624" w14:textId="48E0DA88" w:rsidR="00BA6EF8" w:rsidRDefault="00FD7B2D" w:rsidP="00013DE8">
      <w:pPr>
        <w:ind w:firstLine="0"/>
      </w:pPr>
      <w:r>
        <w:t xml:space="preserve">The support vector machine (SVM) </w:t>
      </w:r>
      <w:r w:rsidR="009E748B">
        <w:t>is a</w:t>
      </w:r>
      <w:r w:rsidR="00B776C2">
        <w:t xml:space="preserve"> well-known </w:t>
      </w:r>
      <w:r w:rsidR="009E748B">
        <w:t xml:space="preserve">technique for machine learning problems, </w:t>
      </w:r>
      <w:r w:rsidR="00AD23AF">
        <w:t>providing good generalisation with a sparse representation</w:t>
      </w:r>
      <w:r w:rsidR="008E249E">
        <w:t>.</w:t>
      </w:r>
      <w:r w:rsidR="00C36035">
        <w:t xml:space="preserve"> It also has the disadvantages of being unable to </w:t>
      </w:r>
      <w:r w:rsidR="003F090D">
        <w:t xml:space="preserve">provide probabilistic outputs, and requiring </w:t>
      </w:r>
      <w:r w:rsidR="00E616A1">
        <w:t xml:space="preserve">its </w:t>
      </w:r>
      <w:r w:rsidR="003F090D">
        <w:t>kernel</w:t>
      </w:r>
      <w:r w:rsidR="00E616A1">
        <w:t xml:space="preserve"> functions </w:t>
      </w:r>
      <w:r w:rsidR="003F090D">
        <w:t xml:space="preserve">to </w:t>
      </w:r>
      <w:r w:rsidR="00E616A1">
        <w:t>fulfil stringent conditions.</w:t>
      </w:r>
      <w:r w:rsidR="00BA6EF8">
        <w:t xml:space="preserve"> </w:t>
      </w:r>
      <w:r w:rsidR="00735C6D">
        <w:t xml:space="preserve">One approach to deal with these issues is the relevance vector machine (RVM), a kernelized Bayesian </w:t>
      </w:r>
      <w:r w:rsidR="009708DA">
        <w:t xml:space="preserve">general linear </w:t>
      </w:r>
      <w:r w:rsidR="00301F05">
        <w:t xml:space="preserve">model, which </w:t>
      </w:r>
      <w:r w:rsidR="009708DA">
        <w:t xml:space="preserve">provides </w:t>
      </w:r>
      <w:r w:rsidR="002F5E46">
        <w:t xml:space="preserve">similar generalisation performance and increased sparsity, and </w:t>
      </w:r>
      <w:r w:rsidR="00B62F86">
        <w:t xml:space="preserve">includes probabilistic </w:t>
      </w:r>
      <w:r w:rsidR="00E532C5">
        <w:t>outputs by design.</w:t>
      </w:r>
    </w:p>
    <w:p w14:paraId="29A555E9" w14:textId="6BA3CAD6" w:rsidR="002F6EE9" w:rsidRDefault="00D67233" w:rsidP="00A1473D">
      <w:pPr>
        <w:pStyle w:val="Heading1"/>
        <w:numPr>
          <w:ilvl w:val="0"/>
          <w:numId w:val="0"/>
        </w:numPr>
      </w:pPr>
      <w:r>
        <w:t>Introduction</w:t>
      </w:r>
    </w:p>
    <w:p w14:paraId="6C7A1E1B" w14:textId="28FDD123" w:rsidR="00BD367A" w:rsidRDefault="003B3F25" w:rsidP="00BD367A">
      <w:pPr>
        <w:pStyle w:val="Firstparagraph"/>
      </w:pPr>
      <w:r>
        <w:t xml:space="preserve">Both of our models fall under the category of </w:t>
      </w:r>
      <w:r w:rsidRPr="003B3F25">
        <w:rPr>
          <w:i/>
          <w:iCs/>
        </w:rPr>
        <w:t>supervised learning</w:t>
      </w:r>
      <w:r>
        <w:t xml:space="preserve">. </w:t>
      </w:r>
      <w:r w:rsidR="00677D44">
        <w:t xml:space="preserve">We are given a set of input vectors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N</m:t>
            </m:r>
          </m:sup>
        </m:sSubSup>
      </m:oMath>
      <w:r w:rsidR="00187C05">
        <w:t xml:space="preserve">, 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187C05">
        <w:t xml:space="preserve"> is the set of features for an example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187C05">
        <w:t xml:space="preserve"> is the target </w:t>
      </w:r>
      <w:r w:rsidR="00BD367A">
        <w:t>values, either a numerical value for regression or a class label for classification.</w:t>
      </w:r>
    </w:p>
    <w:p w14:paraId="034CB2FE" w14:textId="67B3C646" w:rsidR="00D16DDB" w:rsidRDefault="00D16DDB" w:rsidP="00D16DDB">
      <w:pPr>
        <w:ind w:firstLine="0"/>
      </w:pPr>
    </w:p>
    <w:p w14:paraId="76CA4C89" w14:textId="6D843A11" w:rsidR="00D16DDB" w:rsidRDefault="00D16DDB" w:rsidP="00D16DDB">
      <w:pPr>
        <w:ind w:firstLine="0"/>
      </w:pPr>
      <w:r>
        <w:t xml:space="preserve">To make predictions, we wish to </w:t>
      </w:r>
      <w:r>
        <w:rPr>
          <w:i/>
          <w:iCs/>
        </w:rPr>
        <w:t>learn</w:t>
      </w:r>
      <w:r>
        <w:t xml:space="preserve"> a model of the </w:t>
      </w:r>
      <w:r w:rsidR="00032553">
        <w:t xml:space="preserve">relationship between the target values and the features, while </w:t>
      </w:r>
      <w:r w:rsidR="00CC7E5A">
        <w:t>excluding</w:t>
      </w:r>
      <w:r w:rsidR="00032553">
        <w:t xml:space="preserve"> the random noise present in the features</w:t>
      </w:r>
      <w:r w:rsidR="00CC7E5A">
        <w:t xml:space="preserve">, or </w:t>
      </w:r>
      <w:r w:rsidR="00CC7E5A" w:rsidRPr="00CC7E5A">
        <w:rPr>
          <w:i/>
          <w:iCs/>
        </w:rPr>
        <w:t>overfitting</w:t>
      </w:r>
      <w:r w:rsidR="00CC7E5A">
        <w:t xml:space="preserve">. We can formulate </w:t>
      </w:r>
      <w:r w:rsidR="00693BFE">
        <w:t>a prediction in the following form:</w:t>
      </w:r>
    </w:p>
    <w:p w14:paraId="04B4813C" w14:textId="77777777" w:rsidR="0011664B" w:rsidRDefault="0011664B" w:rsidP="00D16DDB">
      <w:pPr>
        <w:ind w:firstLine="0"/>
      </w:pPr>
    </w:p>
    <w:p w14:paraId="35A2F6A7" w14:textId="4FC7A68E" w:rsidR="00693BFE" w:rsidRPr="0011664B" w:rsidRDefault="00693BFE" w:rsidP="00D16DDB">
      <w:pPr>
        <w:ind w:firstLine="0"/>
      </w:pPr>
      <m:oMathPara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: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w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sub>
            <m:sup/>
            <m:e>
              <m:r>
                <w:rPr>
                  <w:rFonts w:ascii="Cambria Math" w:hAnsi="Cambria Math"/>
                </w:rPr>
                <m:t>w</m:t>
              </m:r>
              <m:r>
                <w:rPr>
                  <w:rFonts w:ascii="Cambria Math" w:hAnsi="Cambria Math"/>
                </w:rPr>
                <m:t>∙ϕ(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b/>
                  <w:bCs/>
                  <w:iCs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</w:rPr>
                <m:t>w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ϕ(</m:t>
          </m:r>
          <m:r>
            <m:rPr>
              <m:sty m:val="bi"/>
            </m:rP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)</m:t>
          </m:r>
        </m:oMath>
      </m:oMathPara>
    </w:p>
    <w:p w14:paraId="394D8215" w14:textId="4E7304B7" w:rsidR="0011664B" w:rsidRDefault="0011664B" w:rsidP="00D16DDB">
      <w:pPr>
        <w:ind w:firstLine="0"/>
        <w:rPr>
          <w:iCs/>
        </w:rPr>
      </w:pPr>
    </w:p>
    <w:p w14:paraId="25F47E0A" w14:textId="1C9F2EFE" w:rsidR="00667B0C" w:rsidRDefault="00E278CB" w:rsidP="00D16DDB">
      <w:pPr>
        <w:ind w:firstLine="0"/>
      </w:pPr>
      <w:r>
        <w:rPr>
          <w:iCs/>
        </w:rPr>
        <w:t xml:space="preserve">Where </w:t>
      </w:r>
      <w:r w:rsidR="00041461">
        <w:rPr>
          <w:iCs/>
        </w:rPr>
        <w:t xml:space="preserve">the prediction is a linear combination of a set of </w:t>
      </w:r>
      <w:r w:rsidR="00DD67A4">
        <w:rPr>
          <w:iCs/>
        </w:rPr>
        <w:t>basis functions. Our learning objective is t</w:t>
      </w:r>
      <w:r w:rsidR="002C7C25">
        <w:rPr>
          <w:iCs/>
        </w:rPr>
        <w:t xml:space="preserve">hen to find values of </w:t>
      </w:r>
      <m:oMath>
        <m:r>
          <m:rPr>
            <m:sty m:val="b"/>
          </m:rPr>
          <w:rPr>
            <w:rFonts w:ascii="Cambria Math" w:hAnsi="Cambria Math"/>
          </w:rPr>
          <m:t>w</m:t>
        </m:r>
      </m:oMath>
      <w:r w:rsidR="002C7C25">
        <w:rPr>
          <w:b/>
          <w:bCs/>
        </w:rPr>
        <w:t xml:space="preserve"> </w:t>
      </w:r>
      <w:r w:rsidR="002C7C25">
        <w:t>that fit the data</w:t>
      </w:r>
      <w:r w:rsidR="005A7045">
        <w:t>.</w:t>
      </w:r>
    </w:p>
    <w:p w14:paraId="62672037" w14:textId="5A60C94F" w:rsidR="0001054E" w:rsidRDefault="00C97B66" w:rsidP="00C97B66">
      <w:pPr>
        <w:pStyle w:val="Heading2"/>
        <w:tabs>
          <w:tab w:val="clear" w:pos="-1549"/>
          <w:tab w:val="clear" w:pos="624"/>
          <w:tab w:val="left" w:pos="0"/>
        </w:tabs>
      </w:pPr>
      <w:r>
        <w:t>Support Vector Machines</w:t>
      </w:r>
    </w:p>
    <w:p w14:paraId="4E17C174" w14:textId="4A3EE003" w:rsidR="00C97B66" w:rsidRDefault="00042FE1" w:rsidP="00C97B66">
      <w:pPr>
        <w:pStyle w:val="Firstparagraph"/>
      </w:pPr>
      <w:r>
        <w:t xml:space="preserve">The SVM </w:t>
      </w:r>
      <w:r w:rsidR="00F27455">
        <w:t xml:space="preserve">attempts to learn a set of weights </w:t>
      </w:r>
      <w:r w:rsidR="00236418">
        <w:t xml:space="preserve">that minimise the error on the predictions for the training set, while maximising the </w:t>
      </w:r>
      <w:r w:rsidR="00F40EBF">
        <w:t>margin between the two classes</w:t>
      </w:r>
      <w:r w:rsidR="001822AC">
        <w:t xml:space="preserve"> in the kernel space.</w:t>
      </w:r>
      <w:r w:rsidR="00276CC3">
        <w:t xml:space="preserve"> This approach has been very successful, with SVMs</w:t>
      </w:r>
      <w:r w:rsidR="009E7D38">
        <w:t xml:space="preserve"> being used in hundreds of papers for several decades. </w:t>
      </w:r>
      <w:r w:rsidR="00320093">
        <w:t>However, it still has several limitations:</w:t>
      </w:r>
    </w:p>
    <w:p w14:paraId="6924A5A9" w14:textId="77777777" w:rsidR="00320093" w:rsidRPr="00320093" w:rsidRDefault="00320093" w:rsidP="00320093"/>
    <w:p w14:paraId="23E9B074" w14:textId="78812FDE" w:rsidR="00320093" w:rsidRDefault="00320093" w:rsidP="00320093">
      <w:pPr>
        <w:pStyle w:val="ListParagraph"/>
        <w:numPr>
          <w:ilvl w:val="0"/>
          <w:numId w:val="40"/>
        </w:numPr>
      </w:pPr>
      <w:r>
        <w:rPr>
          <w:i/>
          <w:iCs/>
        </w:rPr>
        <w:lastRenderedPageBreak/>
        <w:t>Sparsity</w:t>
      </w:r>
      <w:r>
        <w:t xml:space="preserve">: </w:t>
      </w:r>
      <w:r w:rsidR="00FB54F0">
        <w:t>t</w:t>
      </w:r>
      <w:r w:rsidR="00EC1092">
        <w:t xml:space="preserve">he number of </w:t>
      </w:r>
      <w:proofErr w:type="spellStart"/>
      <w:r w:rsidR="00EC1092">
        <w:t>basis</w:t>
      </w:r>
      <w:proofErr w:type="spellEnd"/>
      <w:r w:rsidR="00EC1092">
        <w:t xml:space="preserve"> functions, or </w:t>
      </w:r>
      <w:r w:rsidR="00EC1092">
        <w:rPr>
          <w:i/>
          <w:iCs/>
        </w:rPr>
        <w:t>support vectors</w:t>
      </w:r>
      <w:r w:rsidR="00EC1092">
        <w:t xml:space="preserve">, in the model representation is still </w:t>
      </w:r>
      <w:r w:rsidR="00AF1085">
        <w:t xml:space="preserve">too large. The number of SVs needed increases with the size of the data set, so </w:t>
      </w:r>
      <w:r w:rsidR="009343A0">
        <w:t>predictions can be slow.</w:t>
      </w:r>
    </w:p>
    <w:p w14:paraId="33A23190" w14:textId="60EA6E96" w:rsidR="009343A0" w:rsidRDefault="009343A0" w:rsidP="00320093">
      <w:pPr>
        <w:pStyle w:val="ListParagraph"/>
        <w:numPr>
          <w:ilvl w:val="0"/>
          <w:numId w:val="40"/>
        </w:numPr>
      </w:pPr>
      <w:r>
        <w:rPr>
          <w:i/>
          <w:iCs/>
        </w:rPr>
        <w:t>Probabilistic</w:t>
      </w:r>
      <w:r>
        <w:t xml:space="preserve">: </w:t>
      </w:r>
      <w:r w:rsidR="00421FC2">
        <w:t xml:space="preserve">to deduce a </w:t>
      </w:r>
      <w:r w:rsidR="00DC3C6B">
        <w:t>probability distribution from an SVM model is complex and potentially unreliable</w:t>
      </w:r>
      <w:r w:rsidR="00664F93">
        <w:t xml:space="preserve"> </w:t>
      </w:r>
      <w:sdt>
        <w:sdtPr>
          <w:id w:val="2121327957"/>
          <w:citation/>
        </w:sdtPr>
        <w:sdtContent>
          <w:r w:rsidR="00664F93">
            <w:fldChar w:fldCharType="begin"/>
          </w:r>
          <w:r w:rsidR="00664F93">
            <w:instrText xml:space="preserve"> CITATION Mur19 \l 2057 </w:instrText>
          </w:r>
          <w:r w:rsidR="00664F93">
            <w:fldChar w:fldCharType="separate"/>
          </w:r>
          <w:r w:rsidR="00664F93">
            <w:rPr>
              <w:noProof/>
            </w:rPr>
            <w:t>[1]</w:t>
          </w:r>
          <w:r w:rsidR="00664F93">
            <w:fldChar w:fldCharType="end"/>
          </w:r>
        </w:sdtContent>
      </w:sdt>
      <w:r w:rsidR="00664F93">
        <w:t>.</w:t>
      </w:r>
    </w:p>
    <w:p w14:paraId="1CA167C8" w14:textId="68046F1E" w:rsidR="00024395" w:rsidRDefault="00740DCA" w:rsidP="00320093">
      <w:pPr>
        <w:pStyle w:val="ListParagraph"/>
        <w:numPr>
          <w:ilvl w:val="0"/>
          <w:numId w:val="40"/>
        </w:numPr>
      </w:pPr>
      <w:r>
        <w:rPr>
          <w:i/>
          <w:iCs/>
        </w:rPr>
        <w:t>Hyperparameter Optimisation</w:t>
      </w:r>
      <w:r>
        <w:t xml:space="preserve">: we must </w:t>
      </w:r>
      <w:r w:rsidR="00520FA6">
        <w:t>estimate several hyperparameters for SVMs, increasing the computation time required.</w:t>
      </w:r>
    </w:p>
    <w:p w14:paraId="0D27BDE0" w14:textId="146DF243" w:rsidR="00520FA6" w:rsidRDefault="00FB54F0" w:rsidP="00320093">
      <w:pPr>
        <w:pStyle w:val="ListParagraph"/>
        <w:numPr>
          <w:ilvl w:val="0"/>
          <w:numId w:val="40"/>
        </w:numPr>
      </w:pPr>
      <w:r>
        <w:rPr>
          <w:i/>
          <w:iCs/>
        </w:rPr>
        <w:t>Kernel Conditions</w:t>
      </w:r>
      <w:r>
        <w:t>: any kernel used must satisfy Mercer’s condition</w:t>
      </w:r>
      <w:r w:rsidR="007F5168">
        <w:t xml:space="preserve"> – it must be continuous, symmetrical and po</w:t>
      </w:r>
      <w:r w:rsidR="00131E8C">
        <w:t>sitive definite.</w:t>
      </w:r>
    </w:p>
    <w:p w14:paraId="26CDEC95" w14:textId="3283A8CF" w:rsidR="002F18BC" w:rsidRDefault="002F18BC" w:rsidP="002F18BC">
      <w:pPr>
        <w:pStyle w:val="Heading2"/>
        <w:tabs>
          <w:tab w:val="clear" w:pos="-1549"/>
          <w:tab w:val="clear" w:pos="624"/>
          <w:tab w:val="left" w:pos="0"/>
        </w:tabs>
      </w:pPr>
      <w:r>
        <w:t>Bayesian</w:t>
      </w:r>
      <w:r>
        <w:t xml:space="preserve"> </w:t>
      </w:r>
      <w:r w:rsidR="00BA4190">
        <w:t xml:space="preserve">General </w:t>
      </w:r>
      <w:r>
        <w:t>Linear Models</w:t>
      </w:r>
    </w:p>
    <w:p w14:paraId="30B61808" w14:textId="7F1A41BA" w:rsidR="00896C82" w:rsidRDefault="00645201" w:rsidP="00896C82">
      <w:pPr>
        <w:pStyle w:val="Firstparagraph"/>
      </w:pPr>
      <w:r>
        <w:t xml:space="preserve">A Bayesian </w:t>
      </w:r>
      <w:r w:rsidR="00D7422F">
        <w:t xml:space="preserve">general </w:t>
      </w:r>
      <w:r>
        <w:t>linear model</w:t>
      </w:r>
      <w:r w:rsidR="00D7422F">
        <w:t xml:space="preserve"> (GLM)</w:t>
      </w:r>
      <w:r>
        <w:t xml:space="preserve"> is a meth</w:t>
      </w:r>
      <w:r w:rsidR="00E67B2A">
        <w:t>od used to find the posterior distribution for the model parameters, given a set of training data</w:t>
      </w:r>
      <w:r w:rsidR="00E7796B">
        <w:t xml:space="preserve">, and assuming normally distributed </w:t>
      </w:r>
      <w:r w:rsidR="003A38C0">
        <w:t>errors</w:t>
      </w:r>
      <w:r w:rsidR="00E67B2A">
        <w:t xml:space="preserve">. </w:t>
      </w:r>
      <w:r w:rsidR="00896C82">
        <w:t>Given the</w:t>
      </w:r>
      <w:r w:rsidR="00BA7F06">
        <w:t xml:space="preserve"> formula:</w:t>
      </w:r>
    </w:p>
    <w:p w14:paraId="5AF85E1A" w14:textId="77777777" w:rsidR="00BA7F06" w:rsidRPr="00BA7F06" w:rsidRDefault="00BA7F06" w:rsidP="00BA7F06"/>
    <w:p w14:paraId="21E6F91E" w14:textId="048DFF02" w:rsidR="00BA7F06" w:rsidRPr="00BA7F06" w:rsidRDefault="00BA7F06" w:rsidP="00BA7F06">
      <w:pPr>
        <w:ind w:firstLine="0"/>
      </w:pPr>
      <m:oMathPara>
        <m:oMath>
          <m:r>
            <w:rPr>
              <w:rFonts w:ascii="Cambria Math" w:hAnsi="Cambria Math"/>
            </w:rPr>
            <m:t>y=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hAnsi="Cambria Math"/>
                </w:rPr>
                <m:t>N</m:t>
              </m:r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β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 xml:space="preserve">,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σ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I)</m:t>
          </m:r>
        </m:oMath>
      </m:oMathPara>
    </w:p>
    <w:p w14:paraId="1D8CFAB2" w14:textId="053EF4B0" w:rsidR="002F18BC" w:rsidRDefault="002F18BC" w:rsidP="002F18BC">
      <w:pPr>
        <w:ind w:firstLine="0"/>
      </w:pPr>
    </w:p>
    <w:p w14:paraId="5B3DA8A7" w14:textId="3B41D9BE" w:rsidR="00BA7F06" w:rsidRDefault="00BA7F06" w:rsidP="002F18BC">
      <w:pPr>
        <w:ind w:firstLine="0"/>
      </w:pPr>
      <w:r>
        <w:t xml:space="preserve">Where </w:t>
      </w:r>
      <m:oMath>
        <m:r>
          <w:rPr>
            <w:rFonts w:ascii="Cambria Math" w:hAnsi="Cambria Math"/>
          </w:rPr>
          <m:t>y</m:t>
        </m:r>
      </m:oMath>
      <w:r>
        <w:t xml:space="preserve"> is the prediction value, </w:t>
      </w:r>
      <m:oMath>
        <m:r>
          <w:rPr>
            <w:rFonts w:ascii="Cambria Math" w:hAnsi="Cambria Math"/>
          </w:rPr>
          <m:t>X</m:t>
        </m:r>
      </m:oMath>
      <w:r w:rsidR="0053355B">
        <w:t xml:space="preserve"> is the training set</w:t>
      </w:r>
      <w:r w:rsidR="002D3423">
        <w:t xml:space="preserve"> and</w:t>
      </w:r>
      <w:r w:rsidR="0053355B">
        <w:t xml:space="preserve"> </w:t>
      </w:r>
      <m:oMath>
        <m:r>
          <w:rPr>
            <w:rFonts w:ascii="Cambria Math" w:hAnsi="Cambria Math"/>
          </w:rPr>
          <m:t>β</m:t>
        </m:r>
      </m:oMath>
      <w:r w:rsidR="0053355B">
        <w:t xml:space="preserve"> is the set of </w:t>
      </w:r>
      <w:r w:rsidR="00C47694">
        <w:t>weights for each vector</w:t>
      </w:r>
      <w:r w:rsidR="002D3423">
        <w:t xml:space="preserve">. The value of </w:t>
      </w:r>
      <m:oMath>
        <m:r>
          <w:rPr>
            <w:rFonts w:ascii="Cambria Math" w:hAnsi="Cambria Math"/>
          </w:rPr>
          <m:t>y</m:t>
        </m:r>
      </m:oMath>
      <w:r w:rsidR="002D3423">
        <w:t xml:space="preserve"> is then generated by a Gaussian distribution characteri</w:t>
      </w:r>
      <w:r w:rsidR="004F47E2">
        <w:t xml:space="preserve">sed by a mean and variance. </w:t>
      </w:r>
      <w:r w:rsidR="00A723F5">
        <w:t xml:space="preserve"> We then aim to find the </w:t>
      </w:r>
      <w:r w:rsidR="00B7133A">
        <w:t xml:space="preserve">posterior distribution of </w:t>
      </w:r>
      <m:oMath>
        <m:r>
          <w:rPr>
            <w:rFonts w:ascii="Cambria Math" w:hAnsi="Cambria Math"/>
          </w:rPr>
          <m:t>β</m:t>
        </m:r>
      </m:oMath>
      <w:r w:rsidR="00C36D76">
        <w:t xml:space="preserve"> given the set of training data and outputs</w:t>
      </w:r>
      <w:r w:rsidR="003D4E1B">
        <w:t>:</w:t>
      </w:r>
    </w:p>
    <w:p w14:paraId="684B1966" w14:textId="77777777" w:rsidR="003D4E1B" w:rsidRDefault="003D4E1B" w:rsidP="002F18BC">
      <w:pPr>
        <w:ind w:firstLine="0"/>
      </w:pPr>
    </w:p>
    <w:p w14:paraId="1411CCA9" w14:textId="725AD9D0" w:rsidR="003D4E1B" w:rsidRDefault="003D4E1B" w:rsidP="002F18BC">
      <w:pPr>
        <w:ind w:firstLine="0"/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β</m:t>
              </m:r>
            </m:e>
            <m:e>
              <m:r>
                <w:rPr>
                  <w:rFonts w:ascii="Cambria Math" w:hAnsi="Cambria Math"/>
                </w:rPr>
                <m:t>y,X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e>
                  <m:r>
                    <w:rPr>
                      <w:rFonts w:ascii="Cambria Math" w:hAnsi="Cambria Math"/>
                    </w:rPr>
                    <m:t>β</m:t>
                  </m:r>
                  <m:r>
                    <w:rPr>
                      <w:rFonts w:ascii="Cambria Math" w:hAnsi="Cambria Math"/>
                    </w:rPr>
                    <m:t>,X</m:t>
                  </m:r>
                </m:e>
              </m:d>
              <m:r>
                <w:rPr>
                  <w:rFonts w:ascii="Cambria Math" w:hAnsi="Cambria Math"/>
                </w:rPr>
                <m:t>*P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P(y|X)</m:t>
              </m:r>
            </m:den>
          </m:f>
        </m:oMath>
      </m:oMathPara>
    </w:p>
    <w:p w14:paraId="456335F6" w14:textId="77777777" w:rsidR="00872B33" w:rsidRDefault="00872B33" w:rsidP="002F18BC">
      <w:pPr>
        <w:ind w:firstLine="0"/>
      </w:pPr>
    </w:p>
    <w:p w14:paraId="36404A6C" w14:textId="638AF034" w:rsidR="004C7F19" w:rsidRDefault="00246181" w:rsidP="002F18BC">
      <w:pPr>
        <w:ind w:firstLine="0"/>
      </w:pPr>
      <w:r>
        <w:t xml:space="preserve">Where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  <m:e>
            <m:r>
              <w:rPr>
                <w:rFonts w:ascii="Cambria Math" w:hAnsi="Cambria Math"/>
              </w:rPr>
              <m:t>β,X</m:t>
            </m:r>
          </m:e>
        </m:d>
      </m:oMath>
      <w:r w:rsidR="00872B33">
        <w:t xml:space="preserve"> is the likelihood of the data given </w:t>
      </w:r>
      <m:oMath>
        <m:r>
          <w:rPr>
            <w:rFonts w:ascii="Cambria Math" w:hAnsi="Cambria Math"/>
          </w:rPr>
          <m:t>β</m:t>
        </m:r>
      </m:oMath>
      <w:r w:rsidR="00A60496">
        <w:t xml:space="preserve"> and </w:t>
      </w:r>
      <m:oMath>
        <m:r>
          <w:rPr>
            <w:rFonts w:ascii="Cambria Math" w:hAnsi="Cambria Math"/>
          </w:rPr>
          <m:t>y</m:t>
        </m:r>
      </m:oMath>
      <w:r w:rsidR="00A60496">
        <w:t>, multiplied by the prior distribution o</w:t>
      </w:r>
      <w:r w:rsidR="00D750CD">
        <w:t xml:space="preserve">f </w:t>
      </w:r>
      <m:oMath>
        <m:r>
          <w:rPr>
            <w:rFonts w:ascii="Cambria Math" w:hAnsi="Cambria Math"/>
          </w:rPr>
          <m:t>β</m:t>
        </m:r>
      </m:oMath>
      <w:r w:rsidR="00D750CD">
        <w:t xml:space="preserve">,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β</m:t>
            </m:r>
          </m:e>
          <m:e>
            <m:r>
              <w:rPr>
                <w:rFonts w:ascii="Cambria Math" w:hAnsi="Cambria Math"/>
              </w:rPr>
              <m:t>X</m:t>
            </m:r>
          </m:e>
        </m:d>
      </m:oMath>
      <w:r w:rsidR="00D750CD">
        <w:t>.</w:t>
      </w:r>
      <w:r w:rsidR="005D6674">
        <w:t xml:space="preserve"> </w:t>
      </w:r>
      <w:r w:rsidR="004C7F19">
        <w:t xml:space="preserve">The likelihood of the data set is </w:t>
      </w:r>
    </w:p>
    <w:p w14:paraId="642DEFC7" w14:textId="77777777" w:rsidR="00AB62AA" w:rsidRDefault="00AB62AA" w:rsidP="002F18BC">
      <w:pPr>
        <w:ind w:firstLine="0"/>
      </w:pPr>
    </w:p>
    <w:p w14:paraId="58EAC082" w14:textId="4DF52947" w:rsidR="006D0B0C" w:rsidRDefault="00863176" w:rsidP="002F18BC">
      <w:pPr>
        <w:ind w:firstLine="0"/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  <m:e>
              <m:r>
                <w:rPr>
                  <w:rFonts w:ascii="Cambria Math" w:hAnsi="Cambria Math"/>
                </w:rPr>
                <m:t xml:space="preserve">β,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2π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exp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σ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y-βX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</m:func>
            </m:e>
          </m:nary>
        </m:oMath>
      </m:oMathPara>
    </w:p>
    <w:p w14:paraId="250F413C" w14:textId="77777777" w:rsidR="006D0B0C" w:rsidRDefault="006D0B0C" w:rsidP="002F18BC">
      <w:pPr>
        <w:ind w:firstLine="0"/>
      </w:pPr>
    </w:p>
    <w:p w14:paraId="5B052E4C" w14:textId="1BB5E008" w:rsidR="00473FB1" w:rsidRDefault="005D6674" w:rsidP="002F18BC">
      <w:pPr>
        <w:ind w:firstLine="0"/>
      </w:pPr>
      <w:r>
        <w:t xml:space="preserve">This </w:t>
      </w:r>
      <w:r>
        <w:t>method</w:t>
      </w:r>
      <w:r>
        <w:t xml:space="preserve"> gives us a posterior distribution for the model parameters, so we can inherently quantify uncertainty in our model.</w:t>
      </w:r>
      <w:r w:rsidR="007A2818">
        <w:t xml:space="preserve"> </w:t>
      </w:r>
      <w:r w:rsidR="00335031">
        <w:t xml:space="preserve">By including a </w:t>
      </w:r>
      <w:r w:rsidR="007A2818">
        <w:t xml:space="preserve">By minimising the negative log-likelihood of this </w:t>
      </w:r>
      <w:r w:rsidR="006025D2">
        <w:t xml:space="preserve">dataset, we can obtain values of the parameters </w:t>
      </w:r>
      <m:oMath>
        <m:r>
          <w:rPr>
            <w:rFonts w:ascii="Cambria Math" w:hAnsi="Cambria Math"/>
          </w:rPr>
          <m:t>β</m:t>
        </m:r>
      </m:oMath>
      <w:r w:rsidR="006025D2">
        <w:t xml:space="preserve"> and </w:t>
      </w:r>
      <m:oMath>
        <m:r>
          <w:rPr>
            <w:rFonts w:ascii="Cambria Math" w:hAnsi="Cambria Math"/>
          </w:rPr>
          <m:t>σ</m:t>
        </m:r>
      </m:oMath>
      <w:r w:rsidR="00473FB1">
        <w:t xml:space="preserve"> (maximum-likelihood estimation).</w:t>
      </w:r>
      <w:r w:rsidR="00335031">
        <w:t xml:space="preserve"> </w:t>
      </w:r>
      <w:r w:rsidR="000362D3">
        <w:t>Without explicit complexity control, this approach can lead to severe overfitting.</w:t>
      </w:r>
    </w:p>
    <w:p w14:paraId="025EAAB3" w14:textId="66DAC20D" w:rsidR="005D6674" w:rsidRDefault="005D6674" w:rsidP="005D6674">
      <w:pPr>
        <w:pStyle w:val="Heading2"/>
        <w:numPr>
          <w:ilvl w:val="0"/>
          <w:numId w:val="0"/>
        </w:numPr>
        <w:tabs>
          <w:tab w:val="clear" w:pos="624"/>
          <w:tab w:val="left" w:pos="0"/>
        </w:tabs>
      </w:pPr>
      <w:r>
        <w:lastRenderedPageBreak/>
        <w:t>Relevance Vector Machines</w:t>
      </w:r>
    </w:p>
    <w:p w14:paraId="71534F7A" w14:textId="6E8C0466" w:rsidR="00133855" w:rsidRDefault="00073F4B" w:rsidP="00133855">
      <w:pPr>
        <w:pStyle w:val="Firstparagraph"/>
      </w:pPr>
      <w:r>
        <w:t>Relevance vector machines</w:t>
      </w:r>
      <w:sdt>
        <w:sdtPr>
          <w:id w:val="1874961389"/>
          <w:citation/>
        </w:sdtPr>
        <w:sdtContent>
          <w:r w:rsidR="00C3272C">
            <w:fldChar w:fldCharType="begin"/>
          </w:r>
          <w:r w:rsidR="00C3272C">
            <w:instrText xml:space="preserve"> CITATION Tip99 \l 2057 </w:instrText>
          </w:r>
          <w:r w:rsidR="00C3272C">
            <w:fldChar w:fldCharType="separate"/>
          </w:r>
          <w:r w:rsidR="00C3272C">
            <w:rPr>
              <w:noProof/>
            </w:rPr>
            <w:t xml:space="preserve"> [2]</w:t>
          </w:r>
          <w:r w:rsidR="00C3272C">
            <w:fldChar w:fldCharType="end"/>
          </w:r>
        </w:sdtContent>
      </w:sdt>
      <w:r>
        <w:t xml:space="preserve"> are a kernelized version of a Bayesian general linear model.</w:t>
      </w:r>
      <w:r w:rsidR="000362D3">
        <w:t xml:space="preserve"> By </w:t>
      </w:r>
      <w:r w:rsidR="00AC5B27">
        <w:t xml:space="preserve">including a kernel, we can extend the range of functions the approach can model to include non-linear relationships, while retaining the speed of computation. </w:t>
      </w:r>
      <w:r w:rsidR="00B93BAE">
        <w:t>Including the kernel in the dataset likelihood:</w:t>
      </w:r>
    </w:p>
    <w:p w14:paraId="5105419C" w14:textId="77777777" w:rsidR="00B93BAE" w:rsidRPr="00B93BAE" w:rsidRDefault="00B93BAE" w:rsidP="00B93BAE">
      <w:pPr>
        <w:ind w:firstLine="0"/>
      </w:pPr>
    </w:p>
    <w:p w14:paraId="27A2929E" w14:textId="30484472" w:rsidR="00B93BAE" w:rsidRPr="00716F59" w:rsidRDefault="00B93BAE" w:rsidP="00B93BAE">
      <w:pPr>
        <w:ind w:firstLine="0"/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  <m:e>
              <m:r>
                <m:rPr>
                  <m:sty m:val="b"/>
                </m:rPr>
                <w:rPr>
                  <w:rFonts w:ascii="Cambria Math" w:hAnsi="Cambria Math"/>
                </w:rPr>
                <m:t>w</m:t>
              </m:r>
              <m:r>
                <w:rPr>
                  <w:rFonts w:ascii="Cambria Math" w:hAnsi="Cambria Math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2π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exp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σ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ϕ</m:t>
                              </m:r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</m:func>
            </m:e>
          </m:nary>
        </m:oMath>
      </m:oMathPara>
    </w:p>
    <w:p w14:paraId="49E58EA2" w14:textId="77777777" w:rsidR="00716F59" w:rsidRDefault="00716F59" w:rsidP="00B93BAE">
      <w:pPr>
        <w:ind w:firstLine="0"/>
      </w:pPr>
    </w:p>
    <w:p w14:paraId="5F768ECC" w14:textId="0C0AB8E7" w:rsidR="00716F59" w:rsidRDefault="00716F59" w:rsidP="00B93BAE">
      <w:pPr>
        <w:ind w:firstLine="0"/>
      </w:pPr>
      <w:r>
        <w:t xml:space="preserve">Where  </w:t>
      </w:r>
      <m:oMath>
        <m:r>
          <m:rPr>
            <m:sty m:val="bi"/>
          </m:rPr>
          <w:rPr>
            <w:rFonts w:ascii="Cambria Math" w:hAnsi="Cambria Math"/>
          </w:rPr>
          <m:t>ϕ</m:t>
        </m:r>
      </m:oMath>
      <w:r>
        <w:rPr>
          <w:b/>
          <w:bCs/>
        </w:rPr>
        <w:t xml:space="preserve"> </w:t>
      </w:r>
      <w:r w:rsidR="002478CD">
        <w:t xml:space="preserve">is the representation of the data in the kernel space, </w:t>
      </w:r>
      <m:oMath>
        <m:r>
          <m:rPr>
            <m:sty m:val="b"/>
          </m:rPr>
          <w:rPr>
            <w:rFonts w:ascii="Cambria Math" w:hAnsi="Cambria Math"/>
          </w:rPr>
          <m:t>w</m:t>
        </m:r>
      </m:oMath>
      <w:r w:rsidR="002478CD">
        <w:rPr>
          <w:b/>
          <w:bCs/>
          <w:iCs/>
        </w:rPr>
        <w:t xml:space="preserve"> </w:t>
      </w:r>
      <w:r w:rsidR="002478CD">
        <w:rPr>
          <w:iCs/>
        </w:rPr>
        <w:t xml:space="preserve">is the weights matrix, and </w:t>
      </w:r>
      <m:oMath>
        <m:r>
          <w:rPr>
            <w:rFonts w:ascii="Cambria Math" w:hAnsi="Cambria Math"/>
          </w:rPr>
          <m:t>t</m:t>
        </m:r>
      </m:oMath>
      <w:r w:rsidR="002478CD">
        <w:rPr>
          <w:iCs/>
        </w:rPr>
        <w:t xml:space="preserve"> is the set of </w:t>
      </w:r>
      <w:r w:rsidR="004A7DDC">
        <w:rPr>
          <w:iCs/>
        </w:rPr>
        <w:t xml:space="preserve">target values. To avoid the overfitting of the </w:t>
      </w:r>
      <w:r w:rsidR="00D7422F">
        <w:rPr>
          <w:iCs/>
        </w:rPr>
        <w:t xml:space="preserve">Bayesian GLM, we can define a Gaussian prior over the </w:t>
      </w:r>
      <m:oMath>
        <m:r>
          <m:rPr>
            <m:sty m:val="b"/>
          </m:rPr>
          <w:rPr>
            <w:rFonts w:ascii="Cambria Math" w:hAnsi="Cambria Math"/>
          </w:rPr>
          <m:t>w</m:t>
        </m:r>
      </m:oMath>
      <w:r w:rsidR="00D7422F">
        <w:t xml:space="preserve"> weights matrix:</w:t>
      </w:r>
    </w:p>
    <w:p w14:paraId="12641CE2" w14:textId="77777777" w:rsidR="00E21415" w:rsidRDefault="00E21415" w:rsidP="00B93BAE">
      <w:pPr>
        <w:ind w:firstLine="0"/>
      </w:pPr>
    </w:p>
    <w:p w14:paraId="6A4B0FEE" w14:textId="6AF7C45B" w:rsidR="00D7422F" w:rsidRPr="00E21415" w:rsidRDefault="00A97203" w:rsidP="00B93BAE">
      <w:pPr>
        <w:ind w:firstLine="0"/>
        <w:rPr>
          <w:b/>
          <w:bCs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</w:rPr>
                <m:t>w</m:t>
              </m:r>
              <m:ctrlPr>
                <w:rPr>
                  <w:rFonts w:ascii="Cambria Math" w:hAnsi="Cambria Math"/>
                  <w:b/>
                  <w:bCs/>
                </w:rPr>
              </m:ctrlPr>
            </m:e>
            <m:e>
              <m:r>
                <m:rPr>
                  <m:sty m:val="b"/>
                </m:rPr>
                <w:rPr>
                  <w:rFonts w:ascii="Cambria Math" w:hAnsi="Cambria Math"/>
                </w:rPr>
                <m:t>α</m:t>
              </m:r>
              <m:ctrlPr>
                <w:rPr>
                  <w:rFonts w:ascii="Cambria Math" w:hAnsi="Cambria Math"/>
                  <w:b/>
                  <w:bCs/>
                </w:rPr>
              </m:ctrlPr>
            </m:e>
          </m:d>
          <m:r>
            <m:rPr>
              <m:sty m:val="bi"/>
            </m:rPr>
            <w:rPr>
              <w:rFonts w:ascii="Cambria Math" w:hAnsi="Cambria Math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b/>
                  <w:bCs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</w:rPr>
                <m:t>i=0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sup>
            <m:e>
              <m:r>
                <m:rPr>
                  <m:scr m:val="script"/>
                </m:rPr>
                <w:rPr>
                  <w:rFonts w:ascii="Cambria Math" w:hAnsi="Cambria Math"/>
                </w:rPr>
                <m:t>N</m:t>
              </m:r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|</m:t>
              </m:r>
              <m:r>
                <w:rPr>
                  <w:rFonts w:ascii="Cambria Math" w:hAnsi="Cambria Math"/>
                </w:rPr>
                <m:t>0,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)</m:t>
              </m:r>
            </m:e>
          </m:nary>
        </m:oMath>
      </m:oMathPara>
    </w:p>
    <w:p w14:paraId="24748A70" w14:textId="7F6CCE21" w:rsidR="00E21415" w:rsidRDefault="00E21415" w:rsidP="00B93BAE">
      <w:pPr>
        <w:ind w:firstLine="0"/>
        <w:rPr>
          <w:b/>
          <w:bCs/>
        </w:rPr>
      </w:pPr>
    </w:p>
    <w:p w14:paraId="0C2CC965" w14:textId="00D41C2A" w:rsidR="00E21415" w:rsidRDefault="00E21415" w:rsidP="00B93BAE">
      <w:pPr>
        <w:ind w:firstLine="0"/>
      </w:pPr>
      <w:r>
        <w:t xml:space="preserve">Where </w:t>
      </w:r>
      <m:oMath>
        <m:r>
          <m:rPr>
            <m:sty m:val="bi"/>
          </m:rPr>
          <w:rPr>
            <w:rFonts w:ascii="Cambria Math" w:hAnsi="Cambria Math"/>
          </w:rPr>
          <m:t>α</m:t>
        </m:r>
      </m:oMath>
      <w:r>
        <w:t xml:space="preserve"> is </w:t>
      </w:r>
      <w:r w:rsidR="00804EF0">
        <w:t xml:space="preserve">a vector of </w:t>
      </w:r>
      <m:oMath>
        <m:r>
          <w:rPr>
            <w:rFonts w:ascii="Cambria Math" w:hAnsi="Cambria Math"/>
          </w:rPr>
          <m:t>N+1</m:t>
        </m:r>
      </m:oMath>
      <w:r w:rsidR="00804EF0">
        <w:t xml:space="preserve"> hyperparameters, one per individual. Obtaining the final posterior over the weights is then</w:t>
      </w:r>
      <w:r w:rsidR="003E3C2E">
        <w:t xml:space="preserve"> obtained from Bayes rule</w:t>
      </w:r>
      <w:r w:rsidR="006C614B">
        <w:t>:</w:t>
      </w:r>
    </w:p>
    <w:p w14:paraId="1959E6A4" w14:textId="77777777" w:rsidR="00CB629F" w:rsidRDefault="00CB629F" w:rsidP="00B93BAE">
      <w:pPr>
        <w:ind w:firstLine="0"/>
      </w:pPr>
    </w:p>
    <w:p w14:paraId="67C856BF" w14:textId="0D9BFA97" w:rsidR="006C614B" w:rsidRPr="00CB629F" w:rsidRDefault="006C614B" w:rsidP="006C614B">
      <w:pPr>
        <w:ind w:firstLine="0"/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</w:rPr>
                <m:t>w</m:t>
              </m:r>
            </m:e>
            <m:e>
              <m:r>
                <m:rPr>
                  <m:sty m:val="b"/>
                </m:rPr>
                <w:rPr>
                  <w:rFonts w:ascii="Cambria Math" w:hAnsi="Cambria Math"/>
                </w:rPr>
                <m:t>t</m:t>
              </m:r>
              <m:r>
                <w:rPr>
                  <w:rFonts w:ascii="Cambria Math" w:hAnsi="Cambria Math"/>
                </w:rPr>
                <m:t>,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α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2π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N+1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w-μ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w-μ</m:t>
                      </m:r>
                    </m:e>
                  </m:d>
                </m:e>
              </m:d>
            </m:e>
          </m:func>
        </m:oMath>
      </m:oMathPara>
    </w:p>
    <w:p w14:paraId="33E91E17" w14:textId="77777777" w:rsidR="00CB629F" w:rsidRPr="00716F59" w:rsidRDefault="00CB629F" w:rsidP="006C614B">
      <w:pPr>
        <w:ind w:firstLine="0"/>
      </w:pPr>
    </w:p>
    <w:p w14:paraId="489381CA" w14:textId="1FACA67C" w:rsidR="00297C1E" w:rsidRDefault="00CB629F" w:rsidP="00B93BAE">
      <w:pPr>
        <w:ind w:firstLine="0"/>
        <w:rPr>
          <w:iCs/>
        </w:rPr>
      </w:pPr>
      <w:r>
        <w:t xml:space="preserve">Where </w:t>
      </w:r>
      <m:oMath>
        <m:r>
          <m:rPr>
            <m:sty m:val="p"/>
          </m:rPr>
          <w:rPr>
            <w:rFonts w:ascii="Cambria Math" w:hAnsi="Cambria Math"/>
          </w:rPr>
          <m:t>Σ</m:t>
        </m:r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ϕ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m:rPr>
                    <m:sty m:val="b"/>
                  </m:rPr>
                  <w:rPr>
                    <w:rFonts w:ascii="Cambria Math" w:hAnsi="Cambria Math"/>
                  </w:rPr>
                  <m:t>Bϕ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A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 xml:space="preserve">,  </m:t>
        </m:r>
        <m:r>
          <m:rPr>
            <m:sty m:val="bi"/>
          </m:rPr>
          <w:rPr>
            <w:rFonts w:ascii="Cambria Math" w:hAnsi="Cambria Math"/>
          </w:rPr>
          <m:t>μ</m:t>
        </m:r>
        <m:r>
          <m:rPr>
            <m:sty m:val="bi"/>
          </m:rP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/>
          </w:rPr>
          <m:t>Σ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ϕ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p>
        </m:sSup>
        <m:r>
          <m:rPr>
            <m:sty m:val="b"/>
          </m:rPr>
          <w:rPr>
            <w:rFonts w:ascii="Cambria Math" w:hAnsi="Cambria Math"/>
          </w:rPr>
          <m:t>Bt</m:t>
        </m:r>
      </m:oMath>
      <w:r w:rsidR="0020330B">
        <w:rPr>
          <w:b/>
          <w:bCs/>
          <w:iCs/>
        </w:rP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A=</m:t>
        </m:r>
        <m:r>
          <w:rPr>
            <w:rFonts w:ascii="Cambria Math" w:hAnsi="Cambria Math"/>
          </w:rPr>
          <m:t>diag(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 ⋯,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</m:t>
        </m:r>
      </m:oMath>
      <w:r w:rsidR="0020330B">
        <w:rPr>
          <w:iCs/>
        </w:rPr>
        <w:t xml:space="preserve"> and </w:t>
      </w:r>
      <m:oMath>
        <m:r>
          <m:rPr>
            <m:sty m:val="b"/>
          </m:rPr>
          <w:rPr>
            <w:rFonts w:ascii="Cambria Math" w:hAnsi="Cambria Math"/>
          </w:rPr>
          <m:t>B=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I</m:t>
            </m:r>
            <m:ctrlPr>
              <w:rPr>
                <w:rFonts w:ascii="Cambria Math" w:hAnsi="Cambria Math"/>
                <w:b/>
                <w:bCs/>
                <w:iCs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</m:oMath>
      <w:r w:rsidR="003E3C2E">
        <w:rPr>
          <w:iCs/>
        </w:rPr>
        <w:t xml:space="preserve">. </w:t>
      </w:r>
      <w:r w:rsidR="00297C1E">
        <w:rPr>
          <w:iCs/>
        </w:rPr>
        <w:t>The</w:t>
      </w:r>
      <w:r w:rsidR="006235B0">
        <w:rPr>
          <w:iCs/>
        </w:rPr>
        <w:t xml:space="preserve"> </w:t>
      </w:r>
      <w:r w:rsidR="006235B0">
        <w:rPr>
          <w:i/>
        </w:rPr>
        <w:t>marginal likelihood</w:t>
      </w:r>
      <w:r w:rsidR="006235B0">
        <w:rPr>
          <w:iCs/>
        </w:rPr>
        <w:t xml:space="preserve"> of the parameters is then given:</w:t>
      </w:r>
    </w:p>
    <w:p w14:paraId="3D7BAF66" w14:textId="77777777" w:rsidR="002F16A9" w:rsidRDefault="002F16A9" w:rsidP="00B93BAE">
      <w:pPr>
        <w:ind w:firstLine="0"/>
        <w:rPr>
          <w:iCs/>
        </w:rPr>
      </w:pPr>
    </w:p>
    <w:p w14:paraId="25817377" w14:textId="4ECB031C" w:rsidR="002F16A9" w:rsidRDefault="006235B0" w:rsidP="00B93BAE">
      <w:pPr>
        <w:ind w:firstLine="0"/>
        <w:rPr>
          <w:iCs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e>
            <m:e>
              <m:r>
                <m:rPr>
                  <m:sty m:val="bi"/>
                </m:rPr>
                <w:rPr>
                  <w:rFonts w:ascii="Cambria Math" w:hAnsi="Cambria Math"/>
                </w:rPr>
                <m:t>α,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σ</m:t>
                  </m: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2π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N+1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|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Cs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+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ϕ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Cs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-1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ϕ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func>
            <m:funcPr>
              <m:ctrlPr>
                <w:rPr>
                  <w:rFonts w:ascii="Cambria Math" w:hAnsi="Cambria Math"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+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ϕ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Cs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ϕ</m:t>
                              </m: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</m:oMath>
      </m:oMathPara>
    </w:p>
    <w:p w14:paraId="549E0FA5" w14:textId="5D431EAA" w:rsidR="002F16A9" w:rsidRDefault="002F16A9" w:rsidP="00B93BAE">
      <w:pPr>
        <w:ind w:firstLine="0"/>
      </w:pPr>
    </w:p>
    <w:p w14:paraId="1BAEFBFE" w14:textId="37E492FE" w:rsidR="00544BE3" w:rsidRDefault="00FD6251" w:rsidP="00B93BAE">
      <w:pPr>
        <w:ind w:firstLine="0"/>
        <w:rPr>
          <w:iCs/>
        </w:rPr>
      </w:pPr>
      <w:r>
        <w:t xml:space="preserve">By optimising the marginal likelihood over </w:t>
      </w:r>
      <m:oMath>
        <m:r>
          <m:rPr>
            <m:sty m:val="b"/>
          </m:rPr>
          <w:rPr>
            <w:rFonts w:ascii="Cambria Math" w:hAnsi="Cambria Math"/>
          </w:rPr>
          <m:t>α</m:t>
        </m:r>
      </m:oMath>
      <w:r>
        <w:rPr>
          <w:iCs/>
        </w:rPr>
        <w:t xml:space="preserve"> and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9217D1">
        <w:rPr>
          <w:iCs/>
        </w:rPr>
        <w:t xml:space="preserve">, we find the maximum of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α</m:t>
            </m:r>
            <m:r>
              <m:rPr>
                <m:sty m:val="b"/>
              </m:rP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σ</m:t>
                </m:r>
                <m:ctrlPr>
                  <w:rPr>
                    <w:rFonts w:ascii="Cambria Math" w:hAnsi="Cambria Math"/>
                    <w:b/>
                    <w:bCs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  <m:e>
            <m:r>
              <m:rPr>
                <m:sty m:val="b"/>
              </m:rP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</m:d>
      </m:oMath>
      <w:r w:rsidR="000B2625">
        <w:t>.</w:t>
      </w:r>
      <w:r w:rsidR="002746B6">
        <w:t xml:space="preserve"> We cannot optimise analytically, so we must use an update schedule to estimate </w:t>
      </w:r>
      <m:oMath>
        <m:r>
          <m:rPr>
            <m:sty m:val="b"/>
          </m:rPr>
          <w:rPr>
            <w:rFonts w:ascii="Cambria Math" w:hAnsi="Cambria Math"/>
          </w:rPr>
          <m:t>α</m:t>
        </m:r>
      </m:oMath>
      <w:r w:rsidR="00ED6C6B">
        <w:rPr>
          <w:iCs/>
        </w:rPr>
        <w:t xml:space="preserve"> and </w:t>
      </w:r>
      <m:oMath>
        <m:r>
          <w:rPr>
            <w:rFonts w:ascii="Cambria Math" w:hAnsi="Cambria Math"/>
          </w:rPr>
          <m:t>σ</m:t>
        </m:r>
      </m:oMath>
      <w:r w:rsidR="00ED6C6B">
        <w:rPr>
          <w:iCs/>
        </w:rPr>
        <w:t>. We can use</w:t>
      </w:r>
      <w:r w:rsidR="007520EA">
        <w:rPr>
          <w:iCs/>
        </w:rPr>
        <w:t xml:space="preserve">: </w:t>
      </w:r>
    </w:p>
    <w:p w14:paraId="72FC4343" w14:textId="56E7DE62" w:rsidR="002F16A9" w:rsidRPr="0069328C" w:rsidRDefault="00E7159B" w:rsidP="00B93BAE">
      <w:pPr>
        <w:ind w:firstLine="0"/>
        <w:rPr>
          <w:b/>
          <w:bCs/>
          <w:iCs/>
        </w:rPr>
      </w:pPr>
      <m:oMathPara>
        <m:oMath>
          <m:sSubSup>
            <m:sSub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α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new</m:t>
              </m:r>
            </m:sup>
          </m:sSubSup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Σ</m:t>
                  </m:r>
                  <m:ctrlPr>
                    <w:rPr>
                      <w:rFonts w:ascii="Cambria Math" w:hAnsi="Cambria Math"/>
                      <w:b/>
                      <w:bCs/>
                      <w:iCs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ii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μ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  <m:ctrlPr>
                    <w:rPr>
                      <w:rFonts w:ascii="Cambria Math" w:hAnsi="Cambria Math"/>
                    </w:rPr>
                  </m:ctrlPr>
                </m:sup>
              </m:sSubSup>
            </m:den>
          </m:f>
        </m:oMath>
      </m:oMathPara>
    </w:p>
    <w:p w14:paraId="184B33B7" w14:textId="77777777" w:rsidR="0069328C" w:rsidRPr="00544BE3" w:rsidRDefault="0069328C" w:rsidP="00B93BAE">
      <w:pPr>
        <w:ind w:firstLine="0"/>
        <w:rPr>
          <w:b/>
          <w:bCs/>
          <w:iCs/>
        </w:rPr>
      </w:pPr>
    </w:p>
    <w:p w14:paraId="342062A7" w14:textId="0AFF22CF" w:rsidR="007D71CF" w:rsidRPr="007D71CF" w:rsidRDefault="00544BE3" w:rsidP="002F18BC">
      <w:pPr>
        <w:ind w:firstLine="0"/>
      </w:pPr>
      <w:r>
        <w:t>While estimating</w:t>
      </w:r>
      <w:r w:rsidR="00730D6A">
        <w:t xml:space="preserve">, many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30D6A">
        <w:t xml:space="preserve"> approach infinity, </w:t>
      </w:r>
      <w:r w:rsidR="00AF74DD">
        <w:t xml:space="preserve">which causes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e>
            <m:r>
              <m:rPr>
                <m:sty m:val="b"/>
              </m:rPr>
              <w:rPr>
                <w:rFonts w:ascii="Cambria Math" w:hAnsi="Cambria Math"/>
              </w:rPr>
              <m:t>t</m:t>
            </m:r>
            <m:r>
              <w:rPr>
                <w:rFonts w:ascii="Cambria Math" w:hAnsi="Cambria Math"/>
              </w:rPr>
              <m:t>,</m:t>
            </m:r>
            <m:r>
              <m:rPr>
                <m:sty m:val="b"/>
              </m:rPr>
              <w:rPr>
                <w:rFonts w:ascii="Cambria Math" w:hAnsi="Cambria Math"/>
              </w:rPr>
              <m:t>α</m:t>
            </m:r>
            <m:r>
              <m:rPr>
                <m:sty m:val="b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σ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 w:rsidR="00AF74DD">
        <w:t xml:space="preserve"> to peak at zero </w:t>
      </w:r>
      <w:r w:rsidR="0069328C">
        <w:t>–</w:t>
      </w:r>
      <w:r w:rsidR="00AF74DD">
        <w:t xml:space="preserve"> </w:t>
      </w:r>
      <w:r w:rsidR="0069328C">
        <w:t>implying that this basis function contributes nothing to the distribution and so can be removed by setting its weight to zero.</w:t>
      </w:r>
    </w:p>
    <w:p w14:paraId="11245902" w14:textId="00B48078" w:rsidR="0001054E" w:rsidRDefault="0069328C" w:rsidP="0001054E">
      <w:pPr>
        <w:pStyle w:val="Heading1"/>
        <w:numPr>
          <w:ilvl w:val="0"/>
          <w:numId w:val="0"/>
        </w:numPr>
      </w:pPr>
      <w:r>
        <w:lastRenderedPageBreak/>
        <w:t xml:space="preserve">Examples of </w:t>
      </w:r>
      <w:r w:rsidR="0001054E">
        <w:t>Regression</w:t>
      </w:r>
    </w:p>
    <w:p w14:paraId="1490655D" w14:textId="69092509" w:rsidR="0069328C" w:rsidRDefault="00802EBF" w:rsidP="0069328C">
      <w:pPr>
        <w:pStyle w:val="Firstparagraph"/>
      </w:pPr>
      <w:r>
        <w:t xml:space="preserve">Machine learning regression algorithms are often tested on the </w:t>
      </w:r>
      <m:oMath>
        <m:r>
          <w:rPr>
            <w:rFonts w:ascii="Cambria Math" w:hAnsi="Cambria Math"/>
          </w:rPr>
          <m:t>sinc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|x|</m:t>
                    </m:r>
                  </m:e>
                </m:d>
              </m:e>
            </m:func>
          </m:num>
          <m:den>
            <m:r>
              <w:rPr>
                <w:rFonts w:ascii="Cambria Math" w:hAnsi="Cambria Math"/>
              </w:rPr>
              <m:t>|x|</m:t>
            </m:r>
          </m:den>
        </m:f>
      </m:oMath>
      <w:r w:rsidR="00A62945">
        <w:t xml:space="preserve"> function.</w:t>
      </w:r>
      <w:r w:rsidR="00B96863">
        <w:t xml:space="preserve"> In this project, 100 random </w:t>
      </w:r>
      <w:r w:rsidR="00442BFF">
        <w:t>examples</w:t>
      </w:r>
      <w:r w:rsidR="00B96863">
        <w:t xml:space="preserve"> were drawn from </w:t>
      </w:r>
      <m:oMath>
        <m:r>
          <w:rPr>
            <w:rFonts w:ascii="Cambria Math" w:hAnsi="Cambria Math"/>
          </w:rPr>
          <m:t>(-10, 10)</m:t>
        </m:r>
      </m:oMath>
      <w:r w:rsidR="00442BFF">
        <w:t xml:space="preserve">, and used to investigate the performance of the three approaches detailed above. A </w:t>
      </w:r>
      <w:r w:rsidR="00E86482">
        <w:t xml:space="preserve">gaussian noise with standard deviation of </w:t>
      </w:r>
      <m:oMath>
        <m:r>
          <w:rPr>
            <w:rFonts w:ascii="Cambria Math" w:hAnsi="Cambria Math"/>
          </w:rPr>
          <m:t>0.1</m:t>
        </m:r>
      </m:oMath>
      <w:r w:rsidR="00E86482">
        <w:t xml:space="preserve"> was added to </w:t>
      </w:r>
      <w:r w:rsidR="007B12EA">
        <w:t>the data.</w:t>
      </w:r>
    </w:p>
    <w:p w14:paraId="342FC6AA" w14:textId="4FFC49A9" w:rsidR="007B12EA" w:rsidRDefault="007B12EA" w:rsidP="00442BFF">
      <w:pPr>
        <w:ind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3232" behindDoc="0" locked="0" layoutInCell="1" allowOverlap="1" wp14:anchorId="1CA2B66F" wp14:editId="47C0F94E">
                <wp:simplePos x="0" y="0"/>
                <wp:positionH relativeFrom="column">
                  <wp:posOffset>381000</wp:posOffset>
                </wp:positionH>
                <wp:positionV relativeFrom="paragraph">
                  <wp:posOffset>2540</wp:posOffset>
                </wp:positionV>
                <wp:extent cx="4814570" cy="2223770"/>
                <wp:effectExtent l="0" t="0" r="5080" b="5080"/>
                <wp:wrapTight wrapText="bothSides">
                  <wp:wrapPolygon edited="0">
                    <wp:start x="4701" y="0"/>
                    <wp:lineTo x="4701" y="17764"/>
                    <wp:lineTo x="0" y="19059"/>
                    <wp:lineTo x="0" y="21464"/>
                    <wp:lineTo x="21537" y="21464"/>
                    <wp:lineTo x="21537" y="19059"/>
                    <wp:lineTo x="16495" y="17764"/>
                    <wp:lineTo x="16495" y="0"/>
                    <wp:lineTo x="4701" y="0"/>
                  </wp:wrapPolygon>
                </wp:wrapTight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14570" cy="2223770"/>
                          <a:chOff x="0" y="0"/>
                          <a:chExt cx="4814570" cy="2223770"/>
                        </a:xfrm>
                      </wpg:grpSpPr>
                      <pic:pic xmlns:pic="http://schemas.openxmlformats.org/drawingml/2006/picture">
                        <pic:nvPicPr>
                          <pic:cNvPr id="21" name="Picture 21" descr="Chart, line 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076325" y="0"/>
                            <a:ext cx="2580005" cy="19348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Text Box 22"/>
                        <wps:cNvSpPr txBox="1"/>
                        <wps:spPr>
                          <a:xfrm>
                            <a:off x="0" y="1981200"/>
                            <a:ext cx="4814570" cy="2425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6C720DC" w14:textId="1411CB25" w:rsidR="007B12EA" w:rsidRPr="00132ED9" w:rsidRDefault="007B12EA" w:rsidP="007B12EA">
                              <w:pPr>
                                <w:pStyle w:val="Caption"/>
                                <w:ind w:firstLine="0"/>
                                <w:rPr>
                                  <w:noProof/>
                                  <w:sz w:val="21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D84C52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r>
                                <w:t xml:space="preserve">: The </w:t>
                              </w:r>
                              <w:proofErr w:type="spellStart"/>
                              <w:r>
                                <w:t>sinc</w:t>
                              </w:r>
                              <w:proofErr w:type="spellEnd"/>
                              <w:r>
                                <w:t xml:space="preserve"> dataset, with added random noise. The curve is the ideal function.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A2B66F" id="Group 23" o:spid="_x0000_s1026" style="position:absolute;left:0;text-align:left;margin-left:30pt;margin-top:.2pt;width:379.1pt;height:175.1pt;z-index:251743232" coordsize="48145,2223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3+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" o:spid="_x0000_s1027" type="#_x0000_t75" alt="Chart, line chart&#10;&#10;Description automatically generated" style="position:absolute;left:10763;width:25800;height:19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">
                  <v:imagedata r:id="rId9" o:title="Chart, line chart&#10;&#10;Description automatically generated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2" o:spid="_x0000_s1028" type="#_x0000_t202" style="position:absolute;top:19812;width:48145;height:2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" stroked="f">
                  <v:textbox inset="0,0,0,0">
                    <w:txbxContent>
                      <w:p w14:paraId="16C720DC" w14:textId="1411CB25" w:rsidR="007B12EA" w:rsidRPr="00132ED9" w:rsidRDefault="007B12EA" w:rsidP="007B12EA">
                        <w:pPr>
                          <w:pStyle w:val="Caption"/>
                          <w:ind w:firstLine="0"/>
                          <w:rPr>
                            <w:noProof/>
                            <w:sz w:val="21"/>
                            <w:szCs w:val="24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D84C52"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  <w:r>
                          <w:t xml:space="preserve">: The </w:t>
                        </w:r>
                        <w:proofErr w:type="spellStart"/>
                        <w:r>
                          <w:t>sinc</w:t>
                        </w:r>
                        <w:proofErr w:type="spellEnd"/>
                        <w:r>
                          <w:t xml:space="preserve"> dataset, with added random noise. The curve is the ideal function.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1EFE942E" w14:textId="314311B0" w:rsidR="007B12EA" w:rsidRDefault="007B12EA" w:rsidP="00442BFF">
      <w:pPr>
        <w:ind w:firstLine="0"/>
      </w:pPr>
    </w:p>
    <w:p w14:paraId="13DC1614" w14:textId="06D2D842" w:rsidR="007B12EA" w:rsidRDefault="007B12EA" w:rsidP="00442BFF">
      <w:pPr>
        <w:ind w:firstLine="0"/>
      </w:pPr>
    </w:p>
    <w:p w14:paraId="45DDB1F5" w14:textId="1C225B36" w:rsidR="007B12EA" w:rsidRDefault="007B12EA" w:rsidP="00442BFF">
      <w:pPr>
        <w:ind w:firstLine="0"/>
      </w:pPr>
    </w:p>
    <w:p w14:paraId="6E2BAF0D" w14:textId="0076CFF6" w:rsidR="007B12EA" w:rsidRDefault="007B12EA" w:rsidP="00442BFF">
      <w:pPr>
        <w:ind w:firstLine="0"/>
      </w:pPr>
    </w:p>
    <w:p w14:paraId="21E6FF84" w14:textId="05BDA02B" w:rsidR="007B12EA" w:rsidRDefault="007B12EA" w:rsidP="007B12EA">
      <w:pPr>
        <w:ind w:firstLine="0"/>
      </w:pPr>
    </w:p>
    <w:p w14:paraId="7975FEEF" w14:textId="77777777" w:rsidR="007B12EA" w:rsidRDefault="007B12EA" w:rsidP="005D6899">
      <w:pPr>
        <w:pStyle w:val="Heading2"/>
        <w:tabs>
          <w:tab w:val="clear" w:pos="-1549"/>
          <w:tab w:val="clear" w:pos="624"/>
          <w:tab w:val="left" w:pos="0"/>
        </w:tabs>
      </w:pPr>
    </w:p>
    <w:p w14:paraId="3489E1C6" w14:textId="5C95CA12" w:rsidR="0001054E" w:rsidRDefault="002724FC" w:rsidP="005D6899">
      <w:pPr>
        <w:pStyle w:val="Heading2"/>
        <w:tabs>
          <w:tab w:val="clear" w:pos="-1549"/>
          <w:tab w:val="clear" w:pos="624"/>
          <w:tab w:val="left" w:pos="0"/>
        </w:tabs>
      </w:pPr>
      <w:r>
        <w:t>S</w:t>
      </w:r>
      <w:r>
        <w:t>VM</w:t>
      </w:r>
      <w:r w:rsidR="007B12EA">
        <w:t xml:space="preserve"> Regression</w:t>
      </w:r>
    </w:p>
    <w:p w14:paraId="54B31BDB" w14:textId="5DDF22A8" w:rsidR="001A6471" w:rsidRPr="001A6471" w:rsidRDefault="006A6AC2" w:rsidP="001A6471">
      <w:pPr>
        <w:pStyle w:val="Firstparagraph"/>
      </w:pPr>
      <w:r>
        <w:t xml:space="preserve">The </w:t>
      </w:r>
      <w:proofErr w:type="spellStart"/>
      <w:r w:rsidRPr="006A6AC2">
        <w:rPr>
          <w:rFonts w:ascii="Consolas" w:hAnsi="Consolas"/>
          <w:shd w:val="clear" w:color="auto" w:fill="F2F2F2" w:themeFill="background1" w:themeFillShade="F2"/>
        </w:rPr>
        <w:t>kernlab</w:t>
      </w:r>
      <w:proofErr w:type="spellEnd"/>
      <w:r>
        <w:t xml:space="preserve"> </w:t>
      </w:r>
      <w:r w:rsidR="008D5090">
        <w:t xml:space="preserve">package in R was used to provide a comparison </w:t>
      </w:r>
      <w:r w:rsidR="002E73BD">
        <w:t>for performance. The code used is below:</w:t>
      </w:r>
    </w:p>
    <w:p w14:paraId="1F176210" w14:textId="77777777" w:rsidR="001A6471" w:rsidRPr="001A6471" w:rsidRDefault="001A6471" w:rsidP="001A6471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proofErr w:type="spellStart"/>
      <w:r w:rsidRPr="001A6471">
        <w:rPr>
          <w:rFonts w:ascii="Courier New" w:hAnsi="Courier New" w:cs="Courier New"/>
          <w:color w:val="000000"/>
          <w:sz w:val="20"/>
          <w:szCs w:val="20"/>
          <w:lang w:eastAsia="en-GB"/>
        </w:rPr>
        <w:t>svmdata</w:t>
      </w:r>
      <w:proofErr w:type="spellEnd"/>
      <w:r w:rsidRPr="001A6471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1A6471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1A6471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proofErr w:type="spellStart"/>
      <w:r w:rsidRPr="001A6471">
        <w:rPr>
          <w:rFonts w:ascii="Courier New" w:hAnsi="Courier New" w:cs="Courier New"/>
          <w:color w:val="8000FF"/>
          <w:sz w:val="20"/>
          <w:szCs w:val="20"/>
          <w:lang w:eastAsia="en-GB"/>
        </w:rPr>
        <w:t>cbind</w:t>
      </w:r>
      <w:proofErr w:type="spellEnd"/>
      <w:r w:rsidRPr="001A6471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1A6471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X, </w:t>
      </w:r>
      <w:r w:rsidRPr="001A6471">
        <w:rPr>
          <w:rFonts w:ascii="Courier New" w:hAnsi="Courier New" w:cs="Courier New"/>
          <w:color w:val="8000FF"/>
          <w:sz w:val="20"/>
          <w:szCs w:val="20"/>
          <w:lang w:eastAsia="en-GB"/>
        </w:rPr>
        <w:t>t</w:t>
      </w:r>
      <w:r w:rsidRPr="001A6471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5F19D155" w14:textId="77777777" w:rsidR="001A6471" w:rsidRPr="001A6471" w:rsidRDefault="001A6471" w:rsidP="001A6471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1A6471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model </w:t>
      </w:r>
      <w:r w:rsidRPr="001A6471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1A6471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proofErr w:type="spellStart"/>
      <w:r w:rsidRPr="001A6471">
        <w:rPr>
          <w:rFonts w:ascii="Courier New" w:hAnsi="Courier New" w:cs="Courier New"/>
          <w:color w:val="000000"/>
          <w:sz w:val="20"/>
          <w:szCs w:val="20"/>
          <w:lang w:eastAsia="en-GB"/>
        </w:rPr>
        <w:t>ksvm</w:t>
      </w:r>
      <w:proofErr w:type="spellEnd"/>
      <w:r w:rsidRPr="001A6471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1A6471">
        <w:rPr>
          <w:rFonts w:ascii="Courier New" w:hAnsi="Courier New" w:cs="Courier New"/>
          <w:color w:val="000000"/>
          <w:sz w:val="20"/>
          <w:szCs w:val="20"/>
          <w:lang w:eastAsia="en-GB"/>
        </w:rPr>
        <w:t>x</w:t>
      </w:r>
      <w:r w:rsidRPr="001A6471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1A6471">
        <w:rPr>
          <w:rFonts w:ascii="Courier New" w:hAnsi="Courier New" w:cs="Courier New"/>
          <w:color w:val="000000"/>
          <w:sz w:val="20"/>
          <w:szCs w:val="20"/>
          <w:lang w:eastAsia="en-GB"/>
        </w:rPr>
        <w:t>X, y</w:t>
      </w:r>
      <w:r w:rsidRPr="001A6471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1A6471">
        <w:rPr>
          <w:rFonts w:ascii="Courier New" w:hAnsi="Courier New" w:cs="Courier New"/>
          <w:color w:val="8000FF"/>
          <w:sz w:val="20"/>
          <w:szCs w:val="20"/>
          <w:lang w:eastAsia="en-GB"/>
        </w:rPr>
        <w:t>t</w:t>
      </w:r>
      <w:r w:rsidRPr="001A6471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, </w:t>
      </w:r>
      <w:r w:rsidRPr="001A6471">
        <w:rPr>
          <w:rFonts w:ascii="Courier New" w:hAnsi="Courier New" w:cs="Courier New"/>
          <w:color w:val="8000FF"/>
          <w:sz w:val="20"/>
          <w:szCs w:val="20"/>
          <w:lang w:eastAsia="en-GB"/>
        </w:rPr>
        <w:t>kernel</w:t>
      </w:r>
      <w:r w:rsidRPr="001A6471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1A6471">
        <w:rPr>
          <w:rFonts w:ascii="Courier New" w:hAnsi="Courier New" w:cs="Courier New"/>
          <w:color w:val="808080"/>
          <w:sz w:val="20"/>
          <w:szCs w:val="20"/>
          <w:lang w:eastAsia="en-GB"/>
        </w:rPr>
        <w:t>"</w:t>
      </w:r>
      <w:proofErr w:type="spellStart"/>
      <w:r w:rsidRPr="001A6471">
        <w:rPr>
          <w:rFonts w:ascii="Courier New" w:hAnsi="Courier New" w:cs="Courier New"/>
          <w:color w:val="808080"/>
          <w:sz w:val="20"/>
          <w:szCs w:val="20"/>
          <w:lang w:eastAsia="en-GB"/>
        </w:rPr>
        <w:t>rbfdot</w:t>
      </w:r>
      <w:proofErr w:type="spellEnd"/>
      <w:r w:rsidRPr="001A6471">
        <w:rPr>
          <w:rFonts w:ascii="Courier New" w:hAnsi="Courier New" w:cs="Courier New"/>
          <w:color w:val="808080"/>
          <w:sz w:val="20"/>
          <w:szCs w:val="20"/>
          <w:lang w:eastAsia="en-GB"/>
        </w:rPr>
        <w:t>"</w:t>
      </w:r>
      <w:r w:rsidRPr="001A6471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7C809BB1" w14:textId="77777777" w:rsidR="001A6471" w:rsidRPr="001A6471" w:rsidRDefault="001A6471" w:rsidP="001A6471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proofErr w:type="spellStart"/>
      <w:r w:rsidRPr="001A6471">
        <w:rPr>
          <w:rFonts w:ascii="Courier New" w:hAnsi="Courier New" w:cs="Courier New"/>
          <w:color w:val="000000"/>
          <w:sz w:val="20"/>
          <w:szCs w:val="20"/>
          <w:lang w:eastAsia="en-GB"/>
        </w:rPr>
        <w:t>pred</w:t>
      </w:r>
      <w:proofErr w:type="spellEnd"/>
      <w:r w:rsidRPr="001A6471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1A6471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1A6471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1A6471">
        <w:rPr>
          <w:rFonts w:ascii="Courier New" w:hAnsi="Courier New" w:cs="Courier New"/>
          <w:color w:val="8000FF"/>
          <w:sz w:val="20"/>
          <w:szCs w:val="20"/>
          <w:lang w:eastAsia="en-GB"/>
        </w:rPr>
        <w:t>predict</w:t>
      </w:r>
      <w:r w:rsidRPr="001A6471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1A6471">
        <w:rPr>
          <w:rFonts w:ascii="Courier New" w:hAnsi="Courier New" w:cs="Courier New"/>
          <w:color w:val="000000"/>
          <w:sz w:val="20"/>
          <w:szCs w:val="20"/>
          <w:lang w:eastAsia="en-GB"/>
        </w:rPr>
        <w:t>model, X</w:t>
      </w:r>
      <w:r w:rsidRPr="001A6471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6CE1D221" w14:textId="17510AC7" w:rsidR="001A6471" w:rsidRPr="001A6471" w:rsidRDefault="001A6471" w:rsidP="001A6471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Times New Roman" w:hAnsi="Times New Roman"/>
          <w:sz w:val="24"/>
          <w:lang w:eastAsia="en-GB"/>
        </w:rPr>
      </w:pPr>
      <w:r w:rsidRPr="001A6471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SVs </w:t>
      </w:r>
      <w:r w:rsidRPr="001A6471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1A6471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proofErr w:type="spellStart"/>
      <w:r w:rsidRPr="001A6471">
        <w:rPr>
          <w:rFonts w:ascii="Courier New" w:hAnsi="Courier New" w:cs="Courier New"/>
          <w:color w:val="8000FF"/>
          <w:sz w:val="20"/>
          <w:szCs w:val="20"/>
          <w:lang w:eastAsia="en-GB"/>
        </w:rPr>
        <w:t>cbind</w:t>
      </w:r>
      <w:proofErr w:type="spellEnd"/>
      <w:r w:rsidRPr="001A6471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1A6471">
        <w:rPr>
          <w:rFonts w:ascii="Courier New" w:hAnsi="Courier New" w:cs="Courier New"/>
          <w:color w:val="000000"/>
          <w:sz w:val="20"/>
          <w:szCs w:val="20"/>
          <w:lang w:eastAsia="en-GB"/>
        </w:rPr>
        <w:t>X</w:t>
      </w:r>
      <w:r w:rsidRPr="001A6471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[</w:t>
      </w:r>
      <w:proofErr w:type="spellStart"/>
      <w:r w:rsidRPr="001A6471">
        <w:rPr>
          <w:rFonts w:ascii="Courier New" w:hAnsi="Courier New" w:cs="Courier New"/>
          <w:color w:val="000000"/>
          <w:sz w:val="20"/>
          <w:szCs w:val="20"/>
          <w:lang w:eastAsia="en-GB"/>
        </w:rPr>
        <w:t>model@SVindex</w:t>
      </w:r>
      <w:proofErr w:type="spellEnd"/>
      <w:r w:rsidRPr="001A6471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]</w:t>
      </w:r>
      <w:r w:rsidRPr="001A6471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, </w:t>
      </w:r>
      <w:r w:rsidRPr="001A6471">
        <w:rPr>
          <w:rFonts w:ascii="Courier New" w:hAnsi="Courier New" w:cs="Courier New"/>
          <w:color w:val="8000FF"/>
          <w:sz w:val="20"/>
          <w:szCs w:val="20"/>
          <w:lang w:eastAsia="en-GB"/>
        </w:rPr>
        <w:t>t</w:t>
      </w:r>
      <w:r w:rsidRPr="001A6471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[</w:t>
      </w:r>
      <w:proofErr w:type="spellStart"/>
      <w:r w:rsidRPr="001A6471">
        <w:rPr>
          <w:rFonts w:ascii="Courier New" w:hAnsi="Courier New" w:cs="Courier New"/>
          <w:color w:val="000000"/>
          <w:sz w:val="20"/>
          <w:szCs w:val="20"/>
          <w:lang w:eastAsia="en-GB"/>
        </w:rPr>
        <w:t>model@SVindex</w:t>
      </w:r>
      <w:proofErr w:type="spellEnd"/>
      <w:r w:rsidRPr="001A6471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])</w:t>
      </w:r>
    </w:p>
    <w:p w14:paraId="27234C0E" w14:textId="723CE299" w:rsidR="001A6471" w:rsidRDefault="001A6471" w:rsidP="001A6471">
      <w:pPr>
        <w:ind w:firstLine="0"/>
      </w:pPr>
    </w:p>
    <w:p w14:paraId="64B9FC16" w14:textId="35D52313" w:rsidR="008B4723" w:rsidRPr="008B4723" w:rsidRDefault="008B4723" w:rsidP="008B472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808080"/>
          <w:sz w:val="20"/>
          <w:szCs w:val="20"/>
          <w:lang w:eastAsia="en-GB"/>
        </w:rPr>
      </w:pPr>
      <w:r w:rsidRPr="008B472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[</w:t>
      </w:r>
      <w:r w:rsidRPr="008B4723">
        <w:rPr>
          <w:rFonts w:ascii="Courier New" w:hAnsi="Courier New" w:cs="Courier New"/>
          <w:color w:val="FF8000"/>
          <w:sz w:val="20"/>
          <w:szCs w:val="20"/>
          <w:lang w:eastAsia="en-GB"/>
        </w:rPr>
        <w:t>1</w:t>
      </w:r>
      <w:r w:rsidRPr="008B472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]</w:t>
      </w:r>
      <w:r w:rsidRPr="008B472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8B4723">
        <w:rPr>
          <w:rFonts w:ascii="Courier New" w:hAnsi="Courier New" w:cs="Courier New"/>
          <w:color w:val="808080"/>
          <w:sz w:val="20"/>
          <w:szCs w:val="20"/>
          <w:lang w:eastAsia="en-GB"/>
        </w:rPr>
        <w:t xml:space="preserve">"SVM (radial kernel) regression report: </w:t>
      </w:r>
    </w:p>
    <w:p w14:paraId="4E08B31B" w14:textId="69C0980F" w:rsidR="008B4723" w:rsidRPr="008B4723" w:rsidRDefault="008B4723" w:rsidP="008B472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808080"/>
          <w:sz w:val="20"/>
          <w:szCs w:val="20"/>
          <w:lang w:eastAsia="en-GB"/>
        </w:rPr>
      </w:pPr>
      <w:r w:rsidRPr="008B4723">
        <w:rPr>
          <w:rFonts w:ascii="Courier New" w:hAnsi="Courier New" w:cs="Courier New"/>
          <w:color w:val="808080"/>
          <w:sz w:val="20"/>
          <w:szCs w:val="20"/>
          <w:lang w:eastAsia="en-GB"/>
        </w:rPr>
        <w:t xml:space="preserve">     mean square error 0.00076262301718958,</w:t>
      </w:r>
    </w:p>
    <w:p w14:paraId="3ECBE7DA" w14:textId="2E9888B2" w:rsidR="008B4723" w:rsidRPr="008B4723" w:rsidRDefault="008B4723" w:rsidP="008B472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Times New Roman" w:hAnsi="Times New Roman"/>
          <w:sz w:val="24"/>
          <w:lang w:eastAsia="en-GB"/>
        </w:rPr>
      </w:pPr>
      <w:r w:rsidRPr="008B4723">
        <w:rPr>
          <w:rFonts w:ascii="Courier New" w:hAnsi="Courier New" w:cs="Courier New"/>
          <w:color w:val="808080"/>
          <w:sz w:val="20"/>
          <w:szCs w:val="20"/>
          <w:lang w:eastAsia="en-GB"/>
        </w:rPr>
        <w:t xml:space="preserve">     with 69 support vectors"</w:t>
      </w:r>
    </w:p>
    <w:p w14:paraId="24CDFFD8" w14:textId="1FE39C18" w:rsidR="008B4723" w:rsidRDefault="008B4723" w:rsidP="001A6471">
      <w:pPr>
        <w:ind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79E81843" wp14:editId="51290BC3">
                <wp:simplePos x="0" y="0"/>
                <wp:positionH relativeFrom="column">
                  <wp:posOffset>47625</wp:posOffset>
                </wp:positionH>
                <wp:positionV relativeFrom="paragraph">
                  <wp:posOffset>32068</wp:posOffset>
                </wp:positionV>
                <wp:extent cx="5486400" cy="2790825"/>
                <wp:effectExtent l="0" t="0" r="0" b="9525"/>
                <wp:wrapTight wrapText="bothSides">
                  <wp:wrapPolygon edited="0">
                    <wp:start x="4350" y="0"/>
                    <wp:lineTo x="4350" y="16513"/>
                    <wp:lineTo x="0" y="17988"/>
                    <wp:lineTo x="0" y="21526"/>
                    <wp:lineTo x="21525" y="21526"/>
                    <wp:lineTo x="21525" y="17988"/>
                    <wp:lineTo x="16800" y="16513"/>
                    <wp:lineTo x="16800" y="0"/>
                    <wp:lineTo x="4350" y="0"/>
                  </wp:wrapPolygon>
                </wp:wrapTight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2790825"/>
                          <a:chOff x="0" y="0"/>
                          <a:chExt cx="5486400" cy="2790825"/>
                        </a:xfrm>
                      </wpg:grpSpPr>
                      <pic:pic xmlns:pic="http://schemas.openxmlformats.org/drawingml/2006/picture">
                        <pic:nvPicPr>
                          <pic:cNvPr id="24" name="Picture 24" descr="Chart, line 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143000" y="0"/>
                            <a:ext cx="3110865" cy="23336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Text Box 25"/>
                        <wps:cNvSpPr txBox="1"/>
                        <wps:spPr>
                          <a:xfrm>
                            <a:off x="0" y="2333625"/>
                            <a:ext cx="5486400" cy="4572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07F9DC9" w14:textId="5917382D" w:rsidR="008B4723" w:rsidRPr="008B4723" w:rsidRDefault="008B4723" w:rsidP="008B4723">
                              <w:pPr>
                                <w:pStyle w:val="Caption"/>
                                <w:ind w:firstLine="0"/>
                              </w:pPr>
                              <w:r w:rsidRPr="008B4723">
                                <w:t xml:space="preserve">Figure </w:t>
                              </w:r>
                              <w:r w:rsidRPr="008B4723">
                                <w:fldChar w:fldCharType="begin"/>
                              </w:r>
                              <w:r w:rsidRPr="008B4723">
                                <w:instrText xml:space="preserve"> SEQ Figure \* ARABIC </w:instrText>
                              </w:r>
                              <w:r w:rsidRPr="008B4723">
                                <w:fldChar w:fldCharType="separate"/>
                              </w:r>
                              <w:r w:rsidR="00D84C52">
                                <w:rPr>
                                  <w:noProof/>
                                </w:rPr>
                                <w:t>2</w:t>
                              </w:r>
                              <w:r w:rsidRPr="008B4723">
                                <w:fldChar w:fldCharType="end"/>
                              </w:r>
                              <w:r w:rsidRPr="008B4723">
                                <w:t>: fit to the data for the SVM. The black line is the regression, while the points are the support vectors.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E81843" id="Group 26" o:spid="_x0000_s1029" style="position:absolute;left:0;text-align:left;margin-left:3.75pt;margin-top:2.55pt;width:6in;height:219.75pt;z-index:251747328" coordsize="54864,2790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3+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">
                <v:shape id="Picture 24" o:spid="_x0000_s1030" type="#_x0000_t75" alt="Chart, line chart&#10;&#10;Description automatically generated" style="position:absolute;left:11430;width:31108;height:23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">
                  <v:imagedata r:id="rId11" o:title="Chart, line chart&#10;&#10;Description automatically generated"/>
                </v:shape>
                <v:shape id="Text Box 25" o:spid="_x0000_s1031" type="#_x0000_t202" style="position:absolute;top:23336;width:54864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" stroked="f">
                  <v:textbox style="mso-fit-shape-to-text:t" inset="0,0,0,0">
                    <w:txbxContent>
                      <w:p w14:paraId="107F9DC9" w14:textId="5917382D" w:rsidR="008B4723" w:rsidRPr="008B4723" w:rsidRDefault="008B4723" w:rsidP="008B4723">
                        <w:pPr>
                          <w:pStyle w:val="Caption"/>
                          <w:ind w:firstLine="0"/>
                        </w:pPr>
                        <w:r w:rsidRPr="008B4723">
                          <w:t xml:space="preserve">Figure </w:t>
                        </w:r>
                        <w:r w:rsidRPr="008B4723">
                          <w:fldChar w:fldCharType="begin"/>
                        </w:r>
                        <w:r w:rsidRPr="008B4723">
                          <w:instrText xml:space="preserve"> SEQ Figure \* ARABIC </w:instrText>
                        </w:r>
                        <w:r w:rsidRPr="008B4723">
                          <w:fldChar w:fldCharType="separate"/>
                        </w:r>
                        <w:r w:rsidR="00D84C52">
                          <w:rPr>
                            <w:noProof/>
                          </w:rPr>
                          <w:t>2</w:t>
                        </w:r>
                        <w:r w:rsidRPr="008B4723">
                          <w:fldChar w:fldCharType="end"/>
                        </w:r>
                        <w:r w:rsidRPr="008B4723">
                          <w:t>: fit to the data for the SVM. The black line is the regression, while the points are the support vectors.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7311FA92" w14:textId="798A913D" w:rsidR="008B4723" w:rsidRPr="001A6471" w:rsidRDefault="008B4723" w:rsidP="001A6471">
      <w:pPr>
        <w:ind w:firstLine="0"/>
      </w:pPr>
    </w:p>
    <w:p w14:paraId="1F5682D0" w14:textId="55533145" w:rsidR="007B12EA" w:rsidRPr="007B12EA" w:rsidRDefault="007B12EA" w:rsidP="007B12EA">
      <w:pPr>
        <w:pStyle w:val="Firstparagraph"/>
      </w:pPr>
    </w:p>
    <w:p w14:paraId="6D501E7F" w14:textId="10DB4E01" w:rsidR="008B4723" w:rsidRDefault="008B4723" w:rsidP="008B4723"/>
    <w:p w14:paraId="484C2EA4" w14:textId="2DA61ED9" w:rsidR="008B4723" w:rsidRDefault="008B4723" w:rsidP="008B4723"/>
    <w:p w14:paraId="58FA396E" w14:textId="127A1F8F" w:rsidR="008B4723" w:rsidRDefault="008B4723" w:rsidP="008B4723"/>
    <w:p w14:paraId="72196852" w14:textId="53C3F48B" w:rsidR="008B4723" w:rsidRDefault="008B4723" w:rsidP="008B4723"/>
    <w:p w14:paraId="1F8961EC" w14:textId="747E6403" w:rsidR="008B4723" w:rsidRDefault="008B4723" w:rsidP="008B4723"/>
    <w:p w14:paraId="3EACD51B" w14:textId="47BB624F" w:rsidR="008B4723" w:rsidRDefault="008B4723" w:rsidP="008B4723"/>
    <w:p w14:paraId="04C8B22F" w14:textId="628F2326" w:rsidR="00AF305F" w:rsidRDefault="008B4723" w:rsidP="008B4723">
      <w:pPr>
        <w:ind w:firstLine="0"/>
      </w:pPr>
      <w:r>
        <w:lastRenderedPageBreak/>
        <w:t xml:space="preserve">The SVM is clearly able to capture the underlying function well. However, it </w:t>
      </w:r>
      <w:r w:rsidR="00EA4280">
        <w:t xml:space="preserve">requires a large number of support vectors to be stored – over two thirds of the original dataset! </w:t>
      </w:r>
    </w:p>
    <w:p w14:paraId="5E1F4137" w14:textId="77777777" w:rsidR="00AF305F" w:rsidRPr="002724FC" w:rsidRDefault="00AF305F" w:rsidP="00AF305F">
      <w:pPr>
        <w:pStyle w:val="Heading2"/>
        <w:tabs>
          <w:tab w:val="clear" w:pos="-1549"/>
          <w:tab w:val="clear" w:pos="624"/>
          <w:tab w:val="left" w:pos="0"/>
        </w:tabs>
      </w:pPr>
      <w:r>
        <w:t>GLM</w:t>
      </w:r>
    </w:p>
    <w:p w14:paraId="0DB517B8" w14:textId="065B94D2" w:rsidR="00AF305F" w:rsidRDefault="00AF305F" w:rsidP="00AF305F">
      <w:pPr>
        <w:pStyle w:val="Firstparagraph"/>
      </w:pPr>
      <w:r>
        <w:t xml:space="preserve">The </w:t>
      </w:r>
      <w:r w:rsidR="003E777A">
        <w:rPr>
          <w:rFonts w:ascii="Consolas" w:hAnsi="Consolas"/>
          <w:shd w:val="clear" w:color="auto" w:fill="F2F2F2" w:themeFill="background1" w:themeFillShade="F2"/>
        </w:rPr>
        <w:t>arm</w:t>
      </w:r>
      <w:r>
        <w:t xml:space="preserve"> package in R was used to provide a comparison for performance</w:t>
      </w:r>
      <w:r w:rsidR="00480C48">
        <w:t xml:space="preserve"> against non-kernelized algorithms</w:t>
      </w:r>
      <w:r>
        <w:t>. The code used is below:</w:t>
      </w:r>
    </w:p>
    <w:p w14:paraId="0268E1FB" w14:textId="77777777" w:rsidR="00480C48" w:rsidRPr="00480C48" w:rsidRDefault="00480C48" w:rsidP="00480C48"/>
    <w:p w14:paraId="60884B91" w14:textId="77777777" w:rsidR="00480C48" w:rsidRPr="00480C48" w:rsidRDefault="00480C48" w:rsidP="00480C48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proofErr w:type="spellStart"/>
      <w:r w:rsidRPr="00480C48">
        <w:rPr>
          <w:rFonts w:ascii="Courier New" w:hAnsi="Courier New" w:cs="Courier New"/>
          <w:color w:val="000000"/>
          <w:sz w:val="20"/>
          <w:szCs w:val="20"/>
          <w:lang w:eastAsia="en-GB"/>
        </w:rPr>
        <w:t>non_kernl</w:t>
      </w:r>
      <w:proofErr w:type="spellEnd"/>
      <w:r w:rsidRPr="00480C48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480C48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480C48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proofErr w:type="spellStart"/>
      <w:r w:rsidRPr="00480C48">
        <w:rPr>
          <w:rFonts w:ascii="Courier New" w:hAnsi="Courier New" w:cs="Courier New"/>
          <w:color w:val="000000"/>
          <w:sz w:val="20"/>
          <w:szCs w:val="20"/>
          <w:lang w:eastAsia="en-GB"/>
        </w:rPr>
        <w:t>bayesglm</w:t>
      </w:r>
      <w:proofErr w:type="spellEnd"/>
      <w:r w:rsidRPr="00480C48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480C48">
        <w:rPr>
          <w:rFonts w:ascii="Courier New" w:hAnsi="Courier New" w:cs="Courier New"/>
          <w:color w:val="8000FF"/>
          <w:sz w:val="20"/>
          <w:szCs w:val="20"/>
          <w:lang w:eastAsia="en-GB"/>
        </w:rPr>
        <w:t>t</w:t>
      </w:r>
      <w:r w:rsidRPr="00480C48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~</w:t>
      </w:r>
      <w:r w:rsidRPr="00480C48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., </w:t>
      </w:r>
      <w:r w:rsidRPr="00480C48">
        <w:rPr>
          <w:rFonts w:ascii="Courier New" w:hAnsi="Courier New" w:cs="Courier New"/>
          <w:color w:val="8000FF"/>
          <w:sz w:val="20"/>
          <w:szCs w:val="20"/>
          <w:lang w:eastAsia="en-GB"/>
        </w:rPr>
        <w:t>data</w:t>
      </w:r>
      <w:r w:rsidRPr="00480C48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=</w:t>
      </w:r>
      <w:proofErr w:type="spellStart"/>
      <w:r w:rsidRPr="00480C48">
        <w:rPr>
          <w:rFonts w:ascii="Courier New" w:hAnsi="Courier New" w:cs="Courier New"/>
          <w:color w:val="000000"/>
          <w:sz w:val="20"/>
          <w:szCs w:val="20"/>
          <w:lang w:eastAsia="en-GB"/>
        </w:rPr>
        <w:t>as.data.frame</w:t>
      </w:r>
      <w:proofErr w:type="spellEnd"/>
      <w:r w:rsidRPr="00480C48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proofErr w:type="spellStart"/>
      <w:r w:rsidRPr="00480C48">
        <w:rPr>
          <w:rFonts w:ascii="Courier New" w:hAnsi="Courier New" w:cs="Courier New"/>
          <w:color w:val="000000"/>
          <w:sz w:val="20"/>
          <w:szCs w:val="20"/>
          <w:lang w:eastAsia="en-GB"/>
        </w:rPr>
        <w:t>svmdata</w:t>
      </w:r>
      <w:proofErr w:type="spellEnd"/>
      <w:r w:rsidRPr="00480C48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))</w:t>
      </w:r>
    </w:p>
    <w:p w14:paraId="67C7D8D5" w14:textId="77777777" w:rsidR="00480C48" w:rsidRPr="00480C48" w:rsidRDefault="00480C48" w:rsidP="00480C48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proofErr w:type="spellStart"/>
      <w:r w:rsidRPr="00480C48">
        <w:rPr>
          <w:rFonts w:ascii="Courier New" w:hAnsi="Courier New" w:cs="Courier New"/>
          <w:color w:val="000000"/>
          <w:sz w:val="20"/>
          <w:szCs w:val="20"/>
          <w:lang w:eastAsia="en-GB"/>
        </w:rPr>
        <w:t>pred_nk</w:t>
      </w:r>
      <w:proofErr w:type="spellEnd"/>
      <w:r w:rsidRPr="00480C48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480C48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480C48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480C48">
        <w:rPr>
          <w:rFonts w:ascii="Courier New" w:hAnsi="Courier New" w:cs="Courier New"/>
          <w:color w:val="8000FF"/>
          <w:sz w:val="20"/>
          <w:szCs w:val="20"/>
          <w:lang w:eastAsia="en-GB"/>
        </w:rPr>
        <w:t>predict</w:t>
      </w:r>
      <w:r w:rsidRPr="00480C48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proofErr w:type="spellStart"/>
      <w:r w:rsidRPr="00480C48">
        <w:rPr>
          <w:rFonts w:ascii="Courier New" w:hAnsi="Courier New" w:cs="Courier New"/>
          <w:color w:val="000000"/>
          <w:sz w:val="20"/>
          <w:szCs w:val="20"/>
          <w:lang w:eastAsia="en-GB"/>
        </w:rPr>
        <w:t>non_kernl</w:t>
      </w:r>
      <w:proofErr w:type="spellEnd"/>
      <w:r w:rsidRPr="00480C48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78D65771" w14:textId="77777777" w:rsidR="00480C48" w:rsidRPr="00480C48" w:rsidRDefault="00480C48" w:rsidP="00480C48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Times New Roman" w:hAnsi="Times New Roman"/>
          <w:sz w:val="24"/>
          <w:lang w:eastAsia="en-GB"/>
        </w:rPr>
      </w:pPr>
      <w:proofErr w:type="spellStart"/>
      <w:r w:rsidRPr="00480C48">
        <w:rPr>
          <w:rFonts w:ascii="Courier New" w:hAnsi="Courier New" w:cs="Courier New"/>
          <w:color w:val="000000"/>
          <w:sz w:val="20"/>
          <w:szCs w:val="20"/>
          <w:lang w:eastAsia="en-GB"/>
        </w:rPr>
        <w:t>nk_sinc_err</w:t>
      </w:r>
      <w:proofErr w:type="spellEnd"/>
      <w:r w:rsidRPr="00480C48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480C48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480C48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MSE</w:t>
      </w:r>
      <w:r w:rsidRPr="00480C48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proofErr w:type="spellStart"/>
      <w:r w:rsidRPr="00480C48">
        <w:rPr>
          <w:rFonts w:ascii="Courier New" w:hAnsi="Courier New" w:cs="Courier New"/>
          <w:color w:val="000000"/>
          <w:sz w:val="20"/>
          <w:szCs w:val="20"/>
          <w:lang w:eastAsia="en-GB"/>
        </w:rPr>
        <w:t>pred_nk</w:t>
      </w:r>
      <w:proofErr w:type="spellEnd"/>
      <w:r w:rsidRPr="00480C48">
        <w:rPr>
          <w:rFonts w:ascii="Courier New" w:hAnsi="Courier New" w:cs="Courier New"/>
          <w:color w:val="000000"/>
          <w:sz w:val="20"/>
          <w:szCs w:val="20"/>
          <w:lang w:eastAsia="en-GB"/>
        </w:rPr>
        <w:t>, y</w:t>
      </w:r>
      <w:r w:rsidRPr="00480C48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51CB34B2" w14:textId="77777777" w:rsidR="003E777A" w:rsidRPr="003E777A" w:rsidRDefault="003E777A" w:rsidP="003E777A">
      <w:pPr>
        <w:ind w:firstLine="0"/>
      </w:pPr>
    </w:p>
    <w:p w14:paraId="44308527" w14:textId="77777777" w:rsidR="00480C48" w:rsidRPr="00480C48" w:rsidRDefault="00480C48" w:rsidP="00480C48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808080"/>
          <w:sz w:val="20"/>
          <w:szCs w:val="20"/>
          <w:lang w:eastAsia="en-GB"/>
        </w:rPr>
      </w:pPr>
      <w:r w:rsidRPr="00480C48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[</w:t>
      </w:r>
      <w:r w:rsidRPr="00480C48">
        <w:rPr>
          <w:rFonts w:ascii="Courier New" w:hAnsi="Courier New" w:cs="Courier New"/>
          <w:color w:val="FF8000"/>
          <w:sz w:val="20"/>
          <w:szCs w:val="20"/>
          <w:lang w:eastAsia="en-GB"/>
        </w:rPr>
        <w:t>1</w:t>
      </w:r>
      <w:r w:rsidRPr="00480C48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]</w:t>
      </w:r>
      <w:r w:rsidRPr="00480C48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480C48">
        <w:rPr>
          <w:rFonts w:ascii="Courier New" w:hAnsi="Courier New" w:cs="Courier New"/>
          <w:color w:val="808080"/>
          <w:sz w:val="20"/>
          <w:szCs w:val="20"/>
          <w:lang w:eastAsia="en-GB"/>
        </w:rPr>
        <w:t xml:space="preserve">"NK regression report: </w:t>
      </w:r>
    </w:p>
    <w:p w14:paraId="14710A81" w14:textId="77777777" w:rsidR="00480C48" w:rsidRPr="00480C48" w:rsidRDefault="00480C48" w:rsidP="00480C48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Times New Roman" w:hAnsi="Times New Roman"/>
          <w:sz w:val="24"/>
          <w:lang w:eastAsia="en-GB"/>
        </w:rPr>
      </w:pPr>
      <w:r w:rsidRPr="00480C48">
        <w:rPr>
          <w:rFonts w:ascii="Courier New" w:hAnsi="Courier New" w:cs="Courier New"/>
          <w:color w:val="808080"/>
          <w:sz w:val="20"/>
          <w:szCs w:val="20"/>
          <w:lang w:eastAsia="en-GB"/>
        </w:rPr>
        <w:t xml:space="preserve">     mean square error 0.00906294455430981"</w:t>
      </w:r>
    </w:p>
    <w:p w14:paraId="28444531" w14:textId="6E6F5F73" w:rsidR="00AF305F" w:rsidRDefault="00480C48" w:rsidP="008B4723">
      <w:pPr>
        <w:ind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41ADAE92" wp14:editId="2EB51D4B">
                <wp:simplePos x="0" y="0"/>
                <wp:positionH relativeFrom="column">
                  <wp:posOffset>290513</wp:posOffset>
                </wp:positionH>
                <wp:positionV relativeFrom="paragraph">
                  <wp:posOffset>5715</wp:posOffset>
                </wp:positionV>
                <wp:extent cx="4995545" cy="2657475"/>
                <wp:effectExtent l="0" t="0" r="0" b="9525"/>
                <wp:wrapTight wrapText="bothSides">
                  <wp:wrapPolygon edited="0">
                    <wp:start x="3542" y="0"/>
                    <wp:lineTo x="3542" y="17342"/>
                    <wp:lineTo x="0" y="19665"/>
                    <wp:lineTo x="0" y="21523"/>
                    <wp:lineTo x="21498" y="21523"/>
                    <wp:lineTo x="21498" y="19665"/>
                    <wp:lineTo x="17545" y="17342"/>
                    <wp:lineTo x="17545" y="0"/>
                    <wp:lineTo x="3542" y="0"/>
                  </wp:wrapPolygon>
                </wp:wrapTight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95545" cy="2657475"/>
                          <a:chOff x="0" y="0"/>
                          <a:chExt cx="4995545" cy="2657475"/>
                        </a:xfrm>
                      </wpg:grpSpPr>
                      <pic:pic xmlns:pic="http://schemas.openxmlformats.org/drawingml/2006/picture">
                        <pic:nvPicPr>
                          <pic:cNvPr id="27" name="Picture 27" descr="Chart, line chart, histo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862012" y="0"/>
                            <a:ext cx="3180715" cy="23856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Text Box 28"/>
                        <wps:cNvSpPr txBox="1"/>
                        <wps:spPr>
                          <a:xfrm>
                            <a:off x="0" y="2428875"/>
                            <a:ext cx="4995545" cy="2286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4719DAB" w14:textId="0A8705F1" w:rsidR="00480C48" w:rsidRPr="006F2C6F" w:rsidRDefault="00480C48" w:rsidP="00480C48">
                              <w:pPr>
                                <w:pStyle w:val="Caption"/>
                                <w:ind w:firstLine="0"/>
                                <w:rPr>
                                  <w:noProof/>
                                  <w:sz w:val="21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D84C52"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  <w:r>
                                <w:t>: fit to the data using the Bayesian GLM model. Black is the regressed function.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ADAE92" id="Group 29" o:spid="_x0000_s1032" style="position:absolute;left:0;text-align:left;margin-left:22.9pt;margin-top:.45pt;width:393.35pt;height:209.25pt;z-index:251751424" coordsize="49955,2657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9/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">
                <v:shape id="Picture 27" o:spid="_x0000_s1033" type="#_x0000_t75" alt="Chart, line chart, histogram&#10;&#10;Description automatically generated" style="position:absolute;left:8620;width:31807;height:238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">
                  <v:imagedata r:id="rId13" o:title="Chart, line chart, histogram&#10;&#10;Description automatically generated"/>
                </v:shape>
                <v:shape id="Text Box 28" o:spid="_x0000_s1034" type="#_x0000_t202" style="position:absolute;top:24288;width:49955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" stroked="f">
                  <v:textbox style="mso-fit-shape-to-text:t" inset="0,0,0,0">
                    <w:txbxContent>
                      <w:p w14:paraId="04719DAB" w14:textId="0A8705F1" w:rsidR="00480C48" w:rsidRPr="006F2C6F" w:rsidRDefault="00480C48" w:rsidP="00480C48">
                        <w:pPr>
                          <w:pStyle w:val="Caption"/>
                          <w:ind w:firstLine="0"/>
                          <w:rPr>
                            <w:noProof/>
                            <w:sz w:val="21"/>
                            <w:szCs w:val="24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D84C52"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  <w:r>
                          <w:t>: fit to the data using the Bayesian GLM model. Black is the regressed function.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279CE7C3" w14:textId="65903E71" w:rsidR="00480C48" w:rsidRDefault="00480C48" w:rsidP="008B4723">
      <w:pPr>
        <w:ind w:firstLine="0"/>
      </w:pPr>
    </w:p>
    <w:p w14:paraId="7CC1A877" w14:textId="1606DE26" w:rsidR="00480C48" w:rsidRDefault="00480C48" w:rsidP="008B4723">
      <w:pPr>
        <w:ind w:firstLine="0"/>
      </w:pPr>
    </w:p>
    <w:p w14:paraId="4C013425" w14:textId="5478A1F0" w:rsidR="00480C48" w:rsidRDefault="00480C48" w:rsidP="008B4723">
      <w:pPr>
        <w:ind w:firstLine="0"/>
      </w:pPr>
    </w:p>
    <w:p w14:paraId="0959327A" w14:textId="6B935332" w:rsidR="00480C48" w:rsidRDefault="00480C48" w:rsidP="008B4723">
      <w:pPr>
        <w:ind w:firstLine="0"/>
      </w:pPr>
    </w:p>
    <w:p w14:paraId="0DFFB084" w14:textId="26D25F24" w:rsidR="00480C48" w:rsidRDefault="00480C48" w:rsidP="008B4723">
      <w:pPr>
        <w:ind w:firstLine="0"/>
      </w:pPr>
    </w:p>
    <w:p w14:paraId="27DC65E3" w14:textId="0D955669" w:rsidR="00480C48" w:rsidRDefault="00480C48" w:rsidP="008B4723">
      <w:pPr>
        <w:ind w:firstLine="0"/>
      </w:pPr>
    </w:p>
    <w:p w14:paraId="3520C154" w14:textId="607A488D" w:rsidR="00480C48" w:rsidRDefault="00480C48" w:rsidP="008B4723">
      <w:pPr>
        <w:ind w:firstLine="0"/>
      </w:pPr>
    </w:p>
    <w:p w14:paraId="4E3E3199" w14:textId="365EB7C3" w:rsidR="00480C48" w:rsidRDefault="00480C48" w:rsidP="008B4723">
      <w:pPr>
        <w:ind w:firstLine="0"/>
      </w:pPr>
    </w:p>
    <w:p w14:paraId="2ECD233A" w14:textId="5A5B9E7C" w:rsidR="00480C48" w:rsidRDefault="00480C48" w:rsidP="008B4723">
      <w:pPr>
        <w:ind w:firstLine="0"/>
      </w:pPr>
    </w:p>
    <w:p w14:paraId="4DB3A52E" w14:textId="0A66141C" w:rsidR="00982F11" w:rsidRDefault="008F7032" w:rsidP="00982F11">
      <w:pPr>
        <w:ind w:firstLine="0"/>
      </w:pPr>
      <w:r>
        <w:t xml:space="preserve">The model is able to capture the complexity of the data, as shown by the very low error. However, it clearly overfits, </w:t>
      </w:r>
      <w:r w:rsidR="00982F11">
        <w:t>completely capturing both the underlying variation and the random noise. Clearly the model needs a complexity control to penalise the overfitting.</w:t>
      </w:r>
    </w:p>
    <w:p w14:paraId="0E6704A6" w14:textId="3B662A4D" w:rsidR="002724FC" w:rsidRDefault="002724FC" w:rsidP="00982F11">
      <w:pPr>
        <w:pStyle w:val="Heading2"/>
        <w:tabs>
          <w:tab w:val="clear" w:pos="-1549"/>
          <w:tab w:val="clear" w:pos="624"/>
          <w:tab w:val="left" w:pos="0"/>
        </w:tabs>
      </w:pPr>
      <w:r>
        <w:t>RVM</w:t>
      </w:r>
    </w:p>
    <w:p w14:paraId="5971A403" w14:textId="236749EE" w:rsidR="00982F11" w:rsidRDefault="000A4ECA" w:rsidP="00982F11">
      <w:pPr>
        <w:pStyle w:val="Firstparagraph"/>
      </w:pPr>
      <w:r>
        <w:t>An implementation of the relevance vector machine for regression and classification was coded for this project, with the relevant code included as an appendix.</w:t>
      </w:r>
    </w:p>
    <w:p w14:paraId="4C8BE94E" w14:textId="77777777" w:rsidR="00FC0068" w:rsidRPr="00FC0068" w:rsidRDefault="00FC0068" w:rsidP="00FC0068"/>
    <w:p w14:paraId="54C906AD" w14:textId="77777777" w:rsidR="00FC0068" w:rsidRPr="00FC0068" w:rsidRDefault="00FC0068" w:rsidP="00FC0068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FC0068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results </w:t>
      </w:r>
      <w:r w:rsidRPr="00FC0068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FC0068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RVM</w:t>
      </w:r>
      <w:r w:rsidRPr="00FC0068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FC0068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X, </w:t>
      </w:r>
      <w:r w:rsidRPr="00FC0068">
        <w:rPr>
          <w:rFonts w:ascii="Courier New" w:hAnsi="Courier New" w:cs="Courier New"/>
          <w:color w:val="8000FF"/>
          <w:sz w:val="20"/>
          <w:szCs w:val="20"/>
          <w:lang w:eastAsia="en-GB"/>
        </w:rPr>
        <w:t>t</w:t>
      </w:r>
      <w:r w:rsidRPr="00FC0068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, </w:t>
      </w:r>
      <w:r w:rsidRPr="00FC0068">
        <w:rPr>
          <w:rFonts w:ascii="Courier New" w:hAnsi="Courier New" w:cs="Courier New"/>
          <w:color w:val="8000FF"/>
          <w:sz w:val="20"/>
          <w:szCs w:val="20"/>
          <w:lang w:eastAsia="en-GB"/>
        </w:rPr>
        <w:t>mode</w:t>
      </w:r>
      <w:r w:rsidRPr="00FC0068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, </w:t>
      </w:r>
      <w:proofErr w:type="spellStart"/>
      <w:r w:rsidRPr="00FC0068">
        <w:rPr>
          <w:rFonts w:ascii="Courier New" w:hAnsi="Courier New" w:cs="Courier New"/>
          <w:color w:val="000000"/>
          <w:sz w:val="20"/>
          <w:szCs w:val="20"/>
          <w:lang w:eastAsia="en-GB"/>
        </w:rPr>
        <w:t>kernel_type</w:t>
      </w:r>
      <w:proofErr w:type="spellEnd"/>
      <w:r w:rsidRPr="00FC0068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, </w:t>
      </w:r>
      <w:proofErr w:type="spellStart"/>
      <w:r w:rsidRPr="00FC0068">
        <w:rPr>
          <w:rFonts w:ascii="Courier New" w:hAnsi="Courier New" w:cs="Courier New"/>
          <w:color w:val="000000"/>
          <w:sz w:val="20"/>
          <w:szCs w:val="20"/>
          <w:lang w:eastAsia="en-GB"/>
        </w:rPr>
        <w:t>maxIts</w:t>
      </w:r>
      <w:proofErr w:type="spellEnd"/>
      <w:r w:rsidRPr="00FC0068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3F1201CD" w14:textId="77777777" w:rsidR="00FC0068" w:rsidRPr="00FC0068" w:rsidRDefault="00FC0068" w:rsidP="00FC0068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FC0068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vectors </w:t>
      </w:r>
      <w:r w:rsidRPr="00FC0068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FC0068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proofErr w:type="spellStart"/>
      <w:r w:rsidRPr="00FC0068">
        <w:rPr>
          <w:rFonts w:ascii="Courier New" w:hAnsi="Courier New" w:cs="Courier New"/>
          <w:color w:val="000000"/>
          <w:sz w:val="20"/>
          <w:szCs w:val="20"/>
          <w:lang w:eastAsia="en-GB"/>
        </w:rPr>
        <w:t>results</w:t>
      </w:r>
      <w:r w:rsidRPr="00FC0068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$</w:t>
      </w:r>
      <w:r w:rsidRPr="00FC0068">
        <w:rPr>
          <w:rFonts w:ascii="Courier New" w:hAnsi="Courier New" w:cs="Courier New"/>
          <w:color w:val="000000"/>
          <w:sz w:val="20"/>
          <w:szCs w:val="20"/>
          <w:lang w:eastAsia="en-GB"/>
        </w:rPr>
        <w:t>vectors</w:t>
      </w:r>
      <w:proofErr w:type="spellEnd"/>
    </w:p>
    <w:p w14:paraId="30DBED5D" w14:textId="77777777" w:rsidR="00FC0068" w:rsidRPr="00FC0068" w:rsidRDefault="00FC0068" w:rsidP="00FC0068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FC0068">
        <w:rPr>
          <w:rFonts w:ascii="Courier New" w:hAnsi="Courier New" w:cs="Courier New"/>
          <w:color w:val="8000FF"/>
          <w:sz w:val="20"/>
          <w:szCs w:val="20"/>
          <w:lang w:eastAsia="en-GB"/>
        </w:rPr>
        <w:t>weights</w:t>
      </w:r>
      <w:r w:rsidRPr="00FC0068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FC0068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FC0068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proofErr w:type="spellStart"/>
      <w:r w:rsidRPr="00FC0068">
        <w:rPr>
          <w:rFonts w:ascii="Courier New" w:hAnsi="Courier New" w:cs="Courier New"/>
          <w:color w:val="000000"/>
          <w:sz w:val="20"/>
          <w:szCs w:val="20"/>
          <w:lang w:eastAsia="en-GB"/>
        </w:rPr>
        <w:t>results</w:t>
      </w:r>
      <w:r w:rsidRPr="00FC0068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$</w:t>
      </w:r>
      <w:r w:rsidRPr="00FC0068">
        <w:rPr>
          <w:rFonts w:ascii="Courier New" w:hAnsi="Courier New" w:cs="Courier New"/>
          <w:color w:val="8000FF"/>
          <w:sz w:val="20"/>
          <w:szCs w:val="20"/>
          <w:lang w:eastAsia="en-GB"/>
        </w:rPr>
        <w:t>weights</w:t>
      </w:r>
      <w:proofErr w:type="spellEnd"/>
    </w:p>
    <w:p w14:paraId="002DE51A" w14:textId="77777777" w:rsidR="00FC0068" w:rsidRPr="00FC0068" w:rsidRDefault="00FC0068" w:rsidP="00FC0068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FC0068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bias </w:t>
      </w:r>
      <w:r w:rsidRPr="00FC0068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FC0068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proofErr w:type="spellStart"/>
      <w:r w:rsidRPr="00FC0068">
        <w:rPr>
          <w:rFonts w:ascii="Courier New" w:hAnsi="Courier New" w:cs="Courier New"/>
          <w:color w:val="000000"/>
          <w:sz w:val="20"/>
          <w:szCs w:val="20"/>
          <w:lang w:eastAsia="en-GB"/>
        </w:rPr>
        <w:t>results</w:t>
      </w:r>
      <w:r w:rsidRPr="00FC0068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$</w:t>
      </w:r>
      <w:r w:rsidRPr="00FC0068">
        <w:rPr>
          <w:rFonts w:ascii="Courier New" w:hAnsi="Courier New" w:cs="Courier New"/>
          <w:color w:val="000000"/>
          <w:sz w:val="20"/>
          <w:szCs w:val="20"/>
          <w:lang w:eastAsia="en-GB"/>
        </w:rPr>
        <w:t>bias</w:t>
      </w:r>
      <w:proofErr w:type="spellEnd"/>
    </w:p>
    <w:p w14:paraId="7BBAC187" w14:textId="77777777" w:rsidR="00FC0068" w:rsidRPr="00FC0068" w:rsidRDefault="00FC0068" w:rsidP="00FC0068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</w:p>
    <w:p w14:paraId="469F42E4" w14:textId="77777777" w:rsidR="00FC0068" w:rsidRPr="00FC0068" w:rsidRDefault="00FC0068" w:rsidP="00FC0068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FC0068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PHI </w:t>
      </w:r>
      <w:r w:rsidRPr="00FC0068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FC0068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Kernel</w:t>
      </w:r>
      <w:r w:rsidRPr="00FC0068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FC0068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X, X, </w:t>
      </w:r>
      <w:proofErr w:type="spellStart"/>
      <w:r w:rsidRPr="00FC0068">
        <w:rPr>
          <w:rFonts w:ascii="Courier New" w:hAnsi="Courier New" w:cs="Courier New"/>
          <w:color w:val="000000"/>
          <w:sz w:val="20"/>
          <w:szCs w:val="20"/>
          <w:lang w:eastAsia="en-GB"/>
        </w:rPr>
        <w:t>kernel_type</w:t>
      </w:r>
      <w:proofErr w:type="spellEnd"/>
      <w:r w:rsidRPr="00FC0068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66D60DCD" w14:textId="77777777" w:rsidR="00FC0068" w:rsidRPr="00FC0068" w:rsidRDefault="00FC0068" w:rsidP="00FC0068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proofErr w:type="spellStart"/>
      <w:r w:rsidRPr="00FC0068">
        <w:rPr>
          <w:rFonts w:ascii="Courier New" w:hAnsi="Courier New" w:cs="Courier New"/>
          <w:color w:val="000000"/>
          <w:sz w:val="20"/>
          <w:szCs w:val="20"/>
          <w:lang w:eastAsia="en-GB"/>
        </w:rPr>
        <w:t>y_rvm</w:t>
      </w:r>
      <w:proofErr w:type="spellEnd"/>
      <w:r w:rsidRPr="00FC0068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</w:t>
      </w:r>
      <w:r w:rsidRPr="00FC0068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FC0068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PHI</w:t>
      </w:r>
      <w:r w:rsidRPr="00FC0068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[</w:t>
      </w:r>
      <w:r w:rsidRPr="00FC0068">
        <w:rPr>
          <w:rFonts w:ascii="Courier New" w:hAnsi="Courier New" w:cs="Courier New"/>
          <w:color w:val="000000"/>
          <w:sz w:val="20"/>
          <w:szCs w:val="20"/>
          <w:lang w:eastAsia="en-GB"/>
        </w:rPr>
        <w:t>, vectors</w:t>
      </w:r>
      <w:r w:rsidRPr="00FC0068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]</w:t>
      </w:r>
      <w:r w:rsidRPr="00FC0068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FC0068">
        <w:rPr>
          <w:rFonts w:ascii="Courier New" w:hAnsi="Courier New" w:cs="Courier New"/>
          <w:color w:val="804000"/>
          <w:sz w:val="20"/>
          <w:szCs w:val="20"/>
          <w:lang w:eastAsia="en-GB"/>
        </w:rPr>
        <w:t>%*%</w:t>
      </w:r>
      <w:r w:rsidRPr="00FC0068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FC0068">
        <w:rPr>
          <w:rFonts w:ascii="Courier New" w:hAnsi="Courier New" w:cs="Courier New"/>
          <w:color w:val="8000FF"/>
          <w:sz w:val="20"/>
          <w:szCs w:val="20"/>
          <w:lang w:eastAsia="en-GB"/>
        </w:rPr>
        <w:t>weights</w:t>
      </w:r>
      <w:r w:rsidRPr="00FC0068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FC0068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+</w:t>
      </w:r>
      <w:r w:rsidRPr="00FC0068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bias;</w:t>
      </w:r>
    </w:p>
    <w:p w14:paraId="3CDC5DAB" w14:textId="77777777" w:rsidR="00FC0068" w:rsidRPr="00FC0068" w:rsidRDefault="00FC0068" w:rsidP="00FC0068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Times New Roman" w:hAnsi="Times New Roman"/>
          <w:sz w:val="24"/>
          <w:lang w:eastAsia="en-GB"/>
        </w:rPr>
      </w:pPr>
      <w:proofErr w:type="spellStart"/>
      <w:r w:rsidRPr="00FC0068">
        <w:rPr>
          <w:rFonts w:ascii="Courier New" w:hAnsi="Courier New" w:cs="Courier New"/>
          <w:color w:val="000000"/>
          <w:sz w:val="20"/>
          <w:szCs w:val="20"/>
          <w:lang w:eastAsia="en-GB"/>
        </w:rPr>
        <w:t>rvm_sinc_err</w:t>
      </w:r>
      <w:proofErr w:type="spellEnd"/>
      <w:r w:rsidRPr="00FC0068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FC0068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FC0068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MSE</w:t>
      </w:r>
      <w:r w:rsidRPr="00FC0068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proofErr w:type="spellStart"/>
      <w:r w:rsidRPr="00FC0068">
        <w:rPr>
          <w:rFonts w:ascii="Courier New" w:hAnsi="Courier New" w:cs="Courier New"/>
          <w:color w:val="000000"/>
          <w:sz w:val="20"/>
          <w:szCs w:val="20"/>
          <w:lang w:eastAsia="en-GB"/>
        </w:rPr>
        <w:t>y_rvm</w:t>
      </w:r>
      <w:proofErr w:type="spellEnd"/>
      <w:r w:rsidRPr="00FC0068">
        <w:rPr>
          <w:rFonts w:ascii="Courier New" w:hAnsi="Courier New" w:cs="Courier New"/>
          <w:color w:val="000000"/>
          <w:sz w:val="20"/>
          <w:szCs w:val="20"/>
          <w:lang w:eastAsia="en-GB"/>
        </w:rPr>
        <w:t>, y</w:t>
      </w:r>
      <w:r w:rsidRPr="00FC0068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15FA0FA3" w14:textId="77777777" w:rsidR="000A4ECA" w:rsidRPr="000A4ECA" w:rsidRDefault="000A4ECA" w:rsidP="000A4ECA">
      <w:pPr>
        <w:ind w:firstLine="0"/>
      </w:pPr>
    </w:p>
    <w:p w14:paraId="4F90927D" w14:textId="77777777" w:rsidR="000A76CC" w:rsidRPr="000A76CC" w:rsidRDefault="000A76CC" w:rsidP="000A76CC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808080"/>
          <w:sz w:val="20"/>
          <w:szCs w:val="20"/>
          <w:lang w:eastAsia="en-GB"/>
        </w:rPr>
      </w:pPr>
      <w:r w:rsidRPr="000A76CC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lastRenderedPageBreak/>
        <w:t>[</w:t>
      </w:r>
      <w:r w:rsidRPr="000A76CC">
        <w:rPr>
          <w:rFonts w:ascii="Courier New" w:hAnsi="Courier New" w:cs="Courier New"/>
          <w:color w:val="FF8000"/>
          <w:sz w:val="20"/>
          <w:szCs w:val="20"/>
          <w:lang w:eastAsia="en-GB"/>
        </w:rPr>
        <w:t>1</w:t>
      </w:r>
      <w:r w:rsidRPr="000A76CC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]</w:t>
      </w:r>
      <w:r w:rsidRPr="000A76CC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0A76CC">
        <w:rPr>
          <w:rFonts w:ascii="Courier New" w:hAnsi="Courier New" w:cs="Courier New"/>
          <w:color w:val="808080"/>
          <w:sz w:val="20"/>
          <w:szCs w:val="20"/>
          <w:lang w:eastAsia="en-GB"/>
        </w:rPr>
        <w:t xml:space="preserve">"RVM (radial kernel) regression report: </w:t>
      </w:r>
    </w:p>
    <w:p w14:paraId="785098A7" w14:textId="77777777" w:rsidR="000A76CC" w:rsidRPr="000A76CC" w:rsidRDefault="000A76CC" w:rsidP="000A76CC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808080"/>
          <w:sz w:val="20"/>
          <w:szCs w:val="20"/>
          <w:lang w:eastAsia="en-GB"/>
        </w:rPr>
      </w:pPr>
      <w:r w:rsidRPr="000A76CC">
        <w:rPr>
          <w:rFonts w:ascii="Courier New" w:hAnsi="Courier New" w:cs="Courier New"/>
          <w:color w:val="808080"/>
          <w:sz w:val="20"/>
          <w:szCs w:val="20"/>
          <w:lang w:eastAsia="en-GB"/>
        </w:rPr>
        <w:t xml:space="preserve">     mean square error 0.00198298791954135, </w:t>
      </w:r>
    </w:p>
    <w:p w14:paraId="46FD374D" w14:textId="77777777" w:rsidR="000A76CC" w:rsidRPr="000A76CC" w:rsidRDefault="000A76CC" w:rsidP="000A76CC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Times New Roman" w:hAnsi="Times New Roman"/>
          <w:sz w:val="24"/>
          <w:lang w:eastAsia="en-GB"/>
        </w:rPr>
      </w:pPr>
      <w:r w:rsidRPr="000A76CC">
        <w:rPr>
          <w:rFonts w:ascii="Courier New" w:hAnsi="Courier New" w:cs="Courier New"/>
          <w:color w:val="808080"/>
          <w:sz w:val="20"/>
          <w:szCs w:val="20"/>
          <w:lang w:eastAsia="en-GB"/>
        </w:rPr>
        <w:t xml:space="preserve">     with 8 relevance vectors"</w:t>
      </w:r>
    </w:p>
    <w:p w14:paraId="43B3B2A4" w14:textId="0719A06F" w:rsidR="000A76CC" w:rsidRDefault="000A76CC" w:rsidP="000A76CC">
      <w:pPr>
        <w:ind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5520" behindDoc="0" locked="0" layoutInCell="1" allowOverlap="1" wp14:anchorId="7D2C88D4" wp14:editId="75319DD6">
                <wp:simplePos x="0" y="0"/>
                <wp:positionH relativeFrom="column">
                  <wp:posOffset>4763</wp:posOffset>
                </wp:positionH>
                <wp:positionV relativeFrom="paragraph">
                  <wp:posOffset>3493</wp:posOffset>
                </wp:positionV>
                <wp:extent cx="5481320" cy="3228975"/>
                <wp:effectExtent l="0" t="0" r="5080" b="9525"/>
                <wp:wrapTight wrapText="bothSides">
                  <wp:wrapPolygon edited="0">
                    <wp:start x="3678" y="0"/>
                    <wp:lineTo x="3678" y="18223"/>
                    <wp:lineTo x="0" y="18478"/>
                    <wp:lineTo x="0" y="21536"/>
                    <wp:lineTo x="21545" y="21536"/>
                    <wp:lineTo x="21545" y="18478"/>
                    <wp:lineTo x="18317" y="18096"/>
                    <wp:lineTo x="18167" y="0"/>
                    <wp:lineTo x="3678" y="0"/>
                  </wp:wrapPolygon>
                </wp:wrapTight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1320" cy="3228975"/>
                          <a:chOff x="0" y="0"/>
                          <a:chExt cx="5481320" cy="3228975"/>
                        </a:xfrm>
                      </wpg:grpSpPr>
                      <pic:pic xmlns:pic="http://schemas.openxmlformats.org/drawingml/2006/picture">
                        <pic:nvPicPr>
                          <pic:cNvPr id="30" name="Picture 30" descr="Chart, line 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976312" y="0"/>
                            <a:ext cx="3619500" cy="27146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Text Box 31"/>
                        <wps:cNvSpPr txBox="1"/>
                        <wps:spPr>
                          <a:xfrm>
                            <a:off x="0" y="2771775"/>
                            <a:ext cx="5481320" cy="4572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0843F0A" w14:textId="0DA97361" w:rsidR="000A76CC" w:rsidRPr="002F2F5F" w:rsidRDefault="000A76CC" w:rsidP="000A76CC">
                              <w:pPr>
                                <w:pStyle w:val="Caption"/>
                                <w:ind w:firstLine="0"/>
                                <w:rPr>
                                  <w:noProof/>
                                  <w:sz w:val="21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D84C52"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fldChar w:fldCharType="end"/>
                              </w:r>
                              <w:r>
                                <w:t>: fit to the data using the RVM. The black line is the regressed function, and the points are the relevance vectors.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2C88D4" id="Group 32" o:spid="_x0000_s1035" style="position:absolute;left:0;text-align:left;margin-left:.4pt;margin-top:.3pt;width:431.6pt;height:254.25pt;z-index:251755520" coordsize="54813,3228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9/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">
                <v:shape id="Picture 30" o:spid="_x0000_s1036" type="#_x0000_t75" alt="Chart, line chart&#10;&#10;Description automatically generated" style="position:absolute;left:9763;width:36195;height:27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">
                  <v:imagedata r:id="rId15" o:title="Chart, line chart&#10;&#10;Description automatically generated"/>
                </v:shape>
                <v:shape id="Text Box 31" o:spid="_x0000_s1037" type="#_x0000_t202" style="position:absolute;top:27717;width:54813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" stroked="f">
                  <v:textbox style="mso-fit-shape-to-text:t" inset="0,0,0,0">
                    <w:txbxContent>
                      <w:p w14:paraId="30843F0A" w14:textId="0DA97361" w:rsidR="000A76CC" w:rsidRPr="002F2F5F" w:rsidRDefault="000A76CC" w:rsidP="000A76CC">
                        <w:pPr>
                          <w:pStyle w:val="Caption"/>
                          <w:ind w:firstLine="0"/>
                          <w:rPr>
                            <w:noProof/>
                            <w:sz w:val="21"/>
                            <w:szCs w:val="24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D84C52">
                          <w:rPr>
                            <w:noProof/>
                          </w:rPr>
                          <w:t>4</w:t>
                        </w:r>
                        <w:r>
                          <w:fldChar w:fldCharType="end"/>
                        </w:r>
                        <w:r>
                          <w:t>: fit to the data using the RVM. The black line is the regressed function, and the points are the relevance vectors.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012C967B" w14:textId="5DCB9160" w:rsidR="000A76CC" w:rsidRDefault="000A76CC" w:rsidP="000A76CC">
      <w:pPr>
        <w:ind w:firstLine="0"/>
      </w:pPr>
    </w:p>
    <w:p w14:paraId="6594F434" w14:textId="2C3DA090" w:rsidR="000A76CC" w:rsidRDefault="000A76CC" w:rsidP="000A76CC">
      <w:pPr>
        <w:ind w:firstLine="0"/>
      </w:pPr>
    </w:p>
    <w:p w14:paraId="534585C2" w14:textId="2D294E53" w:rsidR="000A76CC" w:rsidRDefault="000A76CC" w:rsidP="000A76CC">
      <w:pPr>
        <w:ind w:firstLine="0"/>
      </w:pPr>
    </w:p>
    <w:p w14:paraId="24AEA0BE" w14:textId="5A5963A7" w:rsidR="000A76CC" w:rsidRDefault="000A76CC" w:rsidP="000A76CC">
      <w:pPr>
        <w:ind w:firstLine="0"/>
      </w:pPr>
    </w:p>
    <w:p w14:paraId="3250D436" w14:textId="61E9ED96" w:rsidR="000A76CC" w:rsidRDefault="000A76CC" w:rsidP="000A76CC">
      <w:pPr>
        <w:ind w:firstLine="0"/>
      </w:pPr>
    </w:p>
    <w:p w14:paraId="664C88C1" w14:textId="21273838" w:rsidR="000A76CC" w:rsidRDefault="000A76CC" w:rsidP="000A76CC">
      <w:pPr>
        <w:ind w:firstLine="0"/>
      </w:pPr>
    </w:p>
    <w:p w14:paraId="78A48997" w14:textId="5B3F7079" w:rsidR="000A76CC" w:rsidRDefault="000A76CC" w:rsidP="000A76CC">
      <w:pPr>
        <w:ind w:firstLine="0"/>
      </w:pPr>
    </w:p>
    <w:p w14:paraId="2BCAAD4C" w14:textId="19670033" w:rsidR="000A76CC" w:rsidRDefault="000A76CC" w:rsidP="000A76CC">
      <w:pPr>
        <w:ind w:firstLine="0"/>
      </w:pPr>
    </w:p>
    <w:p w14:paraId="1F7F51DC" w14:textId="72743AA3" w:rsidR="000A76CC" w:rsidRDefault="000A76CC" w:rsidP="000A76CC">
      <w:pPr>
        <w:ind w:firstLine="0"/>
      </w:pPr>
    </w:p>
    <w:p w14:paraId="6FFA779F" w14:textId="76CC0B11" w:rsidR="000A76CC" w:rsidRDefault="000A76CC" w:rsidP="000A76CC">
      <w:pPr>
        <w:ind w:firstLine="0"/>
      </w:pPr>
    </w:p>
    <w:p w14:paraId="6B4CC41B" w14:textId="6FED3815" w:rsidR="000A76CC" w:rsidRPr="000A76CC" w:rsidRDefault="000A76CC" w:rsidP="000A76CC">
      <w:pPr>
        <w:ind w:firstLine="0"/>
      </w:pPr>
      <w:r>
        <w:t xml:space="preserve">The RVM has </w:t>
      </w:r>
      <w:r w:rsidR="00A50537">
        <w:t xml:space="preserve">fitted well to the data, with a much lower error than for the GLM, but not as well as for the SVM. Looking at the plot, </w:t>
      </w:r>
      <w:r w:rsidR="00643B65">
        <w:t xml:space="preserve">much of the random noise has also been incorporated. However, </w:t>
      </w:r>
      <w:r w:rsidR="00187729">
        <w:t>the sparsity of the solution is much better than for the SVM, with only 8 relevance vectors, compared to 69 for the SVM.</w:t>
      </w:r>
    </w:p>
    <w:p w14:paraId="35A88D70" w14:textId="53AF02CF" w:rsidR="0001054E" w:rsidRDefault="0001054E" w:rsidP="0001054E">
      <w:pPr>
        <w:pStyle w:val="Heading1"/>
        <w:numPr>
          <w:ilvl w:val="0"/>
          <w:numId w:val="0"/>
        </w:numPr>
      </w:pPr>
      <w:r>
        <w:t>Classification</w:t>
      </w:r>
    </w:p>
    <w:p w14:paraId="1FCDA945" w14:textId="4033CC03" w:rsidR="00AB0844" w:rsidRPr="00AB0844" w:rsidRDefault="00170F81" w:rsidP="00D51539">
      <w:pPr>
        <w:pStyle w:val="Firstparagraph"/>
      </w:pPr>
      <w:r>
        <w:t xml:space="preserve">To extend the RVM to classification problems, several changes have to be introduced. Firstly, we can use the sigmoid function </w:t>
      </w:r>
      <m:oMath>
        <m:r>
          <w:rPr>
            <w:rFonts w:ascii="Cambria Math" w:hAnsi="Cambria Math"/>
          </w:rPr>
          <m:t>sig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=1/(1+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-x</m:t>
            </m:r>
          </m:sup>
        </m:sSup>
        <m:r>
          <w:rPr>
            <w:rFonts w:ascii="Cambria Math" w:hAnsi="Cambria Math"/>
          </w:rPr>
          <m:t>)</m:t>
        </m:r>
      </m:oMath>
      <w:r w:rsidR="008F07C0">
        <w:t xml:space="preserve"> and apply it to the </w:t>
      </w:r>
      <w:r w:rsidR="007A3C92">
        <w:t xml:space="preserve">prediction to obtain an output in </w:t>
      </w:r>
      <m:oMath>
        <m:r>
          <w:rPr>
            <w:rFonts w:ascii="Cambria Math" w:hAnsi="Cambria Math"/>
          </w:rPr>
          <m:t>{0,1}</m:t>
        </m:r>
      </m:oMath>
      <w:r w:rsidR="007A3C92">
        <w:t>. We must also rewrite the likelihood</w:t>
      </w:r>
      <w:r w:rsidR="00AB0844">
        <w:t xml:space="preserve"> of the dataset</w:t>
      </w:r>
      <w:r w:rsidR="00D51539">
        <w:t xml:space="preserve"> as the Bernoulli distribution</w:t>
      </w:r>
      <w:r w:rsidR="000746BC">
        <w:t>:</w:t>
      </w:r>
    </w:p>
    <w:p w14:paraId="35B2F2B4" w14:textId="2FE38B31" w:rsidR="000746BC" w:rsidRPr="00AB0844" w:rsidRDefault="000746BC" w:rsidP="000746BC">
      <w:pPr>
        <w:rPr>
          <w:b/>
          <w:bCs/>
          <w:iCs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b/>
                  <w:bCs/>
                  <w:iCs/>
                </w:rPr>
              </m:ctrlPr>
            </m:e>
            <m:e>
              <m:r>
                <m:rPr>
                  <m:sty m:val="b"/>
                </m:rPr>
                <w:rPr>
                  <w:rFonts w:ascii="Cambria Math" w:hAnsi="Cambria Math"/>
                </w:rPr>
                <m:t>w</m:t>
              </m:r>
              <m:ctrlPr>
                <w:rPr>
                  <w:rFonts w:ascii="Cambria Math" w:hAnsi="Cambria Math"/>
                  <w:b/>
                  <w:bCs/>
                  <w:iCs/>
                </w:rPr>
              </m:ctrlPr>
            </m:e>
          </m:d>
          <m:r>
            <m:rPr>
              <m:sty m:val="b"/>
            </m:rPr>
            <w:rPr>
              <w:rFonts w:ascii="Cambria Math" w:hAnsi="Cambria Math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b/>
                  <w:bCs/>
                  <w:iCs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</w:rPr>
                <m:t>n=1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</m:d>
                    </m:e>
                  </m:d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1-σ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e>
          </m:nary>
        </m:oMath>
      </m:oMathPara>
    </w:p>
    <w:p w14:paraId="475FA972" w14:textId="3BF461AA" w:rsidR="00AB0844" w:rsidRDefault="00AB0844" w:rsidP="00AB0844">
      <w:pPr>
        <w:ind w:firstLine="0"/>
        <w:rPr>
          <w:b/>
          <w:bCs/>
          <w:iCs/>
        </w:rPr>
      </w:pPr>
    </w:p>
    <w:p w14:paraId="29539C23" w14:textId="1680E97F" w:rsidR="00AB0844" w:rsidRDefault="00AB0844" w:rsidP="00AB0844">
      <w:pPr>
        <w:ind w:firstLine="0"/>
      </w:pPr>
      <w:r>
        <w:rPr>
          <w:iCs/>
        </w:rPr>
        <w:t>However, we can’t use the same</w:t>
      </w:r>
      <w:r w:rsidR="00FB1FAE">
        <w:rPr>
          <w:iCs/>
        </w:rPr>
        <w:t xml:space="preserve">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w</m:t>
            </m:r>
          </m:e>
          <m:e>
            <m:r>
              <m:rPr>
                <m:sty m:val="b"/>
              </m:rPr>
              <w:rPr>
                <w:rFonts w:ascii="Cambria Math" w:hAnsi="Cambria Math"/>
              </w:rPr>
              <m:t>t</m:t>
            </m:r>
            <m:r>
              <w:rPr>
                <w:rFonts w:ascii="Cambria Math" w:hAnsi="Cambria Math"/>
              </w:rPr>
              <m:t>,</m:t>
            </m:r>
            <m:r>
              <m:rPr>
                <m:sty m:val="b"/>
              </m:rPr>
              <w:rPr>
                <w:rFonts w:ascii="Cambria Math" w:hAnsi="Cambria Math"/>
              </w:rPr>
              <m:t>α</m:t>
            </m:r>
            <m:r>
              <m:rPr>
                <m:sty m:val="b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σ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 w:rsidR="00FB1FAE">
        <w:t>, as we cannot integrate out the weights</w:t>
      </w:r>
      <w:r w:rsidR="0034715D">
        <w:t>. We must use an approximation procedure:</w:t>
      </w:r>
    </w:p>
    <w:p w14:paraId="6A8A70B8" w14:textId="77777777" w:rsidR="0034715D" w:rsidRDefault="0034715D" w:rsidP="00AB0844">
      <w:pPr>
        <w:ind w:firstLine="0"/>
      </w:pPr>
    </w:p>
    <w:p w14:paraId="2657CF98" w14:textId="6072EC1B" w:rsidR="0034715D" w:rsidRDefault="0034715D" w:rsidP="0034715D">
      <w:pPr>
        <w:pStyle w:val="ListParagraph"/>
        <w:numPr>
          <w:ilvl w:val="0"/>
          <w:numId w:val="41"/>
        </w:numPr>
        <w:rPr>
          <w:iCs/>
        </w:rPr>
      </w:pPr>
      <w:r>
        <w:rPr>
          <w:iCs/>
        </w:rPr>
        <w:t xml:space="preserve">For a fixed value of </w:t>
      </w:r>
      <m:oMath>
        <m:r>
          <m:rPr>
            <m:sty m:val="b"/>
          </m:rPr>
          <w:rPr>
            <w:rFonts w:ascii="Cambria Math" w:hAnsi="Cambria Math"/>
          </w:rPr>
          <m:t>α</m:t>
        </m:r>
      </m:oMath>
      <w:r>
        <w:t xml:space="preserve">, the most probable weights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w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MP</m:t>
            </m:r>
          </m:sub>
        </m:sSub>
      </m:oMath>
      <w:r w:rsidR="002D2933">
        <w:rPr>
          <w:iCs/>
        </w:rPr>
        <w:t xml:space="preserve"> are found, </w:t>
      </w:r>
      <w:r w:rsidR="00C428D3">
        <w:rPr>
          <w:iCs/>
        </w:rPr>
        <w:t xml:space="preserve">giving the mode of the posterior distribution. </w:t>
      </w:r>
    </w:p>
    <w:p w14:paraId="33D8B881" w14:textId="2DFFA050" w:rsidR="0084000B" w:rsidRDefault="00B47142" w:rsidP="0034715D">
      <w:pPr>
        <w:pStyle w:val="ListParagraph"/>
        <w:numPr>
          <w:ilvl w:val="0"/>
          <w:numId w:val="41"/>
        </w:numPr>
        <w:rPr>
          <w:iCs/>
        </w:rPr>
      </w:pPr>
      <w:r>
        <w:rPr>
          <w:iCs/>
        </w:rPr>
        <w:t>Given the mode</w:t>
      </w:r>
      <w:r w:rsidR="002E7F67">
        <w:rPr>
          <w:iCs/>
        </w:rPr>
        <w:t xml:space="preserve">, we can approximate the log-posterior, </w:t>
      </w:r>
      <w:r w:rsidR="007626C1">
        <w:rPr>
          <w:iCs/>
        </w:rPr>
        <w:t>using Laplace’s approximation.</w:t>
      </w:r>
    </w:p>
    <w:p w14:paraId="42B5ED76" w14:textId="32779653" w:rsidR="007626C1" w:rsidRPr="00694D9D" w:rsidRDefault="007626C1" w:rsidP="0034715D">
      <w:pPr>
        <w:pStyle w:val="ListParagraph"/>
        <w:numPr>
          <w:ilvl w:val="0"/>
          <w:numId w:val="41"/>
        </w:numPr>
        <w:rPr>
          <w:iCs/>
        </w:rPr>
      </w:pPr>
      <w:r>
        <w:rPr>
          <w:iCs/>
        </w:rPr>
        <w:lastRenderedPageBreak/>
        <w:t xml:space="preserve">Using </w:t>
      </w: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w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MP</m:t>
            </m:r>
          </m:sub>
        </m:sSub>
      </m:oMath>
      <w:r w:rsidR="00960F33">
        <w:t xml:space="preserve"> and </w:t>
      </w:r>
      <m:oMath>
        <m:r>
          <m:rPr>
            <m:sty m:val="p"/>
          </m:rPr>
          <w:rPr>
            <w:rFonts w:ascii="Cambria Math" w:hAnsi="Cambria Math"/>
          </w:rPr>
          <m:t>Σ</m:t>
        </m:r>
      </m:oMath>
      <w:r w:rsidR="00960F33">
        <w:t xml:space="preserve">, we can update the hyperparameters </w:t>
      </w:r>
      <m:oMath>
        <m:r>
          <m:rPr>
            <m:sty m:val="bi"/>
          </m:rPr>
          <w:rPr>
            <w:rFonts w:ascii="Cambria Math" w:hAnsi="Cambria Math"/>
          </w:rPr>
          <m:t>α</m:t>
        </m:r>
      </m:oMath>
      <w:r w:rsidR="00960F33">
        <w:t xml:space="preserve"> in the same way as for regression</w:t>
      </w:r>
      <w:r w:rsidR="00D34052">
        <w:t>.</w:t>
      </w:r>
    </w:p>
    <w:p w14:paraId="41E3D8C6" w14:textId="77777777" w:rsidR="004B449C" w:rsidRDefault="004B449C" w:rsidP="00694D9D">
      <w:pPr>
        <w:ind w:firstLine="0"/>
        <w:rPr>
          <w:iCs/>
        </w:rPr>
      </w:pPr>
    </w:p>
    <w:p w14:paraId="1A4AAC24" w14:textId="26D47B0C" w:rsidR="00694D9D" w:rsidRDefault="00694D9D" w:rsidP="00694D9D">
      <w:pPr>
        <w:ind w:firstLine="0"/>
      </w:pPr>
      <w:r>
        <w:rPr>
          <w:iCs/>
        </w:rPr>
        <w:t>Once</w:t>
      </w:r>
      <w:r w:rsidR="004B449C">
        <w:rPr>
          <w:iCs/>
        </w:rPr>
        <w:t xml:space="preserve"> </w:t>
      </w:r>
      <m:oMath>
        <m:r>
          <m:rPr>
            <m:sty m:val="b"/>
          </m:rPr>
          <w:rPr>
            <w:rFonts w:ascii="Cambria Math" w:hAnsi="Cambria Math"/>
          </w:rPr>
          <m:t>α</m:t>
        </m:r>
      </m:oMath>
      <w:r w:rsidR="004B449C">
        <w:rPr>
          <w:b/>
          <w:bCs/>
        </w:rPr>
        <w:t xml:space="preserve"> </w:t>
      </w:r>
      <w:r w:rsidR="004B449C">
        <w:t xml:space="preserve">is updated, we can continue the </w:t>
      </w:r>
      <w:r w:rsidR="007E7CB9">
        <w:t>calculation in the same way as for regression.</w:t>
      </w:r>
    </w:p>
    <w:p w14:paraId="2E18716A" w14:textId="59CAE0D2" w:rsidR="007E7CB9" w:rsidRDefault="007E7CB9" w:rsidP="007E7CB9">
      <w:pPr>
        <w:pStyle w:val="Heading2"/>
        <w:tabs>
          <w:tab w:val="clear" w:pos="-1549"/>
          <w:tab w:val="clear" w:pos="624"/>
          <w:tab w:val="left" w:pos="0"/>
        </w:tabs>
      </w:pPr>
      <w:r>
        <w:t>Classification Dataset</w:t>
      </w:r>
    </w:p>
    <w:p w14:paraId="5E49BC08" w14:textId="14F609DC" w:rsidR="007E7CB9" w:rsidRDefault="009D216A" w:rsidP="00694D9D">
      <w:pPr>
        <w:ind w:firstLine="0"/>
        <w:rPr>
          <w:iCs/>
        </w:rPr>
      </w:pPr>
      <w:r>
        <w:rPr>
          <w:iCs/>
        </w:rPr>
        <w:t xml:space="preserve">We can use a </w:t>
      </w:r>
      <w:r w:rsidR="00B34B71">
        <w:rPr>
          <w:iCs/>
        </w:rPr>
        <w:t xml:space="preserve">standard 2D dataset to test the performance of our algorithms for classification. The </w:t>
      </w:r>
      <w:r w:rsidR="00117970">
        <w:rPr>
          <w:iCs/>
        </w:rPr>
        <w:t>Crescent</w:t>
      </w:r>
      <w:r w:rsidR="00B34B71">
        <w:rPr>
          <w:iCs/>
        </w:rPr>
        <w:t>-Moons dataset,</w:t>
      </w:r>
      <w:r w:rsidR="003C198B">
        <w:rPr>
          <w:iCs/>
        </w:rPr>
        <w:t xml:space="preserve"> with</w:t>
      </w:r>
      <w:r w:rsidR="000553E7">
        <w:rPr>
          <w:iCs/>
        </w:rPr>
        <w:t xml:space="preserve"> 200 examples,</w:t>
      </w:r>
      <w:r w:rsidR="00B34B71">
        <w:rPr>
          <w:iCs/>
        </w:rPr>
        <w:t xml:space="preserve"> generated</w:t>
      </w:r>
      <w:r w:rsidR="007B0484">
        <w:rPr>
          <w:iCs/>
        </w:rPr>
        <w:t xml:space="preserve"> using the </w:t>
      </w:r>
      <w:r w:rsidR="007B0484" w:rsidRPr="007B0484">
        <w:rPr>
          <w:rFonts w:ascii="Consolas" w:hAnsi="Consolas"/>
          <w:iCs/>
          <w:shd w:val="clear" w:color="auto" w:fill="F2F2F2" w:themeFill="background1" w:themeFillShade="F2"/>
        </w:rPr>
        <w:t>RSSL</w:t>
      </w:r>
      <w:r w:rsidR="007B0484">
        <w:rPr>
          <w:iCs/>
        </w:rPr>
        <w:t xml:space="preserve"> library in R, </w:t>
      </w:r>
      <w:r w:rsidR="00B32AC6">
        <w:rPr>
          <w:iCs/>
        </w:rPr>
        <w:t>is</w:t>
      </w:r>
      <w:r w:rsidR="00116FBA">
        <w:rPr>
          <w:iCs/>
        </w:rPr>
        <w:t xml:space="preserve"> a </w:t>
      </w:r>
      <w:r w:rsidR="00B32AC6">
        <w:rPr>
          <w:iCs/>
        </w:rPr>
        <w:t>good non-linear dataset for this task.</w:t>
      </w:r>
    </w:p>
    <w:p w14:paraId="437656AB" w14:textId="2B816E2A" w:rsidR="00C34FF6" w:rsidRDefault="00117970" w:rsidP="00694D9D">
      <w:pPr>
        <w:ind w:firstLine="0"/>
        <w:rPr>
          <w:iCs/>
        </w:rPr>
      </w:pPr>
      <w:r>
        <w:rPr>
          <w:iCs/>
          <w:noProof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1D2D2A25" wp14:editId="0B81018C">
                <wp:simplePos x="0" y="0"/>
                <wp:positionH relativeFrom="column">
                  <wp:posOffset>0</wp:posOffset>
                </wp:positionH>
                <wp:positionV relativeFrom="paragraph">
                  <wp:posOffset>4128</wp:posOffset>
                </wp:positionV>
                <wp:extent cx="5428933" cy="3157537"/>
                <wp:effectExtent l="0" t="0" r="635" b="5080"/>
                <wp:wrapTight wrapText="bothSides">
                  <wp:wrapPolygon edited="0">
                    <wp:start x="0" y="0"/>
                    <wp:lineTo x="0" y="19940"/>
                    <wp:lineTo x="5382" y="20853"/>
                    <wp:lineTo x="11597" y="20853"/>
                    <wp:lineTo x="11597" y="21504"/>
                    <wp:lineTo x="21527" y="21504"/>
                    <wp:lineTo x="21527" y="1564"/>
                    <wp:lineTo x="11521" y="0"/>
                    <wp:lineTo x="0" y="0"/>
                  </wp:wrapPolygon>
                </wp:wrapTight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8933" cy="3157537"/>
                          <a:chOff x="0" y="0"/>
                          <a:chExt cx="5428933" cy="3157537"/>
                        </a:xfrm>
                      </wpg:grpSpPr>
                      <wpg:grpSp>
                        <wpg:cNvPr id="35" name="Group 35"/>
                        <wpg:cNvGrpSpPr/>
                        <wpg:grpSpPr>
                          <a:xfrm>
                            <a:off x="0" y="0"/>
                            <a:ext cx="2919095" cy="2914650"/>
                            <a:chOff x="0" y="0"/>
                            <a:chExt cx="2919095" cy="2914650"/>
                          </a:xfrm>
                        </wpg:grpSpPr>
                        <pic:pic xmlns:pic="http://schemas.openxmlformats.org/drawingml/2006/picture">
                          <pic:nvPicPr>
                            <pic:cNvPr id="33" name="Picture 33" descr="Chart, scatter chart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871470" cy="269494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4" name="Text Box 34"/>
                          <wps:cNvSpPr txBox="1"/>
                          <wps:spPr>
                            <a:xfrm>
                              <a:off x="47625" y="2686050"/>
                              <a:ext cx="2871470" cy="2286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8426886" w14:textId="4B7E1A7D" w:rsidR="00C34FF6" w:rsidRPr="00B26080" w:rsidRDefault="00C34FF6" w:rsidP="00C34FF6">
                                <w:pPr>
                                  <w:pStyle w:val="Caption"/>
                                  <w:ind w:firstLine="0"/>
                                  <w:rPr>
                                    <w:iCs/>
                                    <w:noProof/>
                                    <w:sz w:val="21"/>
                                    <w:szCs w:val="24"/>
                                  </w:rPr>
                                </w:pPr>
                                <w:r>
                                  <w:t xml:space="preserve">Figure 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SEQ Figure \* ARABIC </w:instrText>
                                </w:r>
                                <w:r>
                                  <w:fldChar w:fldCharType="separate"/>
                                </w:r>
                                <w:r w:rsidR="00D84C52">
                                  <w:rPr>
                                    <w:noProof/>
                                  </w:rPr>
                                  <w:t>6</w:t>
                                </w:r>
                                <w:r>
                                  <w:fldChar w:fldCharType="end"/>
                                </w:r>
                                <w:r>
                                  <w:t>: Crescent Moons dataset with 2 classes.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g:grpSp>
                        <wpg:cNvPr id="38" name="Group 38"/>
                        <wpg:cNvGrpSpPr/>
                        <wpg:grpSpPr>
                          <a:xfrm>
                            <a:off x="2767013" y="252412"/>
                            <a:ext cx="2661920" cy="2905125"/>
                            <a:chOff x="0" y="0"/>
                            <a:chExt cx="2661920" cy="2905125"/>
                          </a:xfrm>
                        </wpg:grpSpPr>
                        <pic:pic xmlns:pic="http://schemas.openxmlformats.org/drawingml/2006/picture">
                          <pic:nvPicPr>
                            <pic:cNvPr id="36" name="Picture 36" descr="Chart, scatter chart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7"/>
                            <a:srcRect t="8702" r="17144"/>
                            <a:stretch/>
                          </pic:blipFill>
                          <pic:spPr bwMode="auto">
                            <a:xfrm>
                              <a:off x="0" y="0"/>
                              <a:ext cx="2661920" cy="24479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37" name="Text Box 37"/>
                          <wps:cNvSpPr txBox="1"/>
                          <wps:spPr>
                            <a:xfrm>
                              <a:off x="190500" y="2447925"/>
                              <a:ext cx="2452370" cy="4572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252A595" w14:textId="56CE3A94" w:rsidR="00117970" w:rsidRPr="00C74F88" w:rsidRDefault="00117970" w:rsidP="00117970">
                                <w:pPr>
                                  <w:pStyle w:val="Caption"/>
                                  <w:ind w:firstLine="0"/>
                                  <w:rPr>
                                    <w:noProof/>
                                    <w:sz w:val="21"/>
                                    <w:szCs w:val="24"/>
                                  </w:rPr>
                                </w:pPr>
                                <w:r>
                                  <w:t xml:space="preserve">Figure 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SEQ Figure \* ARABIC </w:instrText>
                                </w:r>
                                <w:r>
                                  <w:fldChar w:fldCharType="separate"/>
                                </w:r>
                                <w:r w:rsidR="00D84C52">
                                  <w:rPr>
                                    <w:noProof/>
                                  </w:rPr>
                                  <w:t>6</w:t>
                                </w:r>
                                <w:r>
                                  <w:fldChar w:fldCharType="end"/>
                                </w:r>
                                <w:r>
                                  <w:t>: SVM fit to the data for the Crescent Moons dataset.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D2D2A25" id="Group 39" o:spid="_x0000_s1038" style="position:absolute;left:0;text-align:left;margin-left:0;margin-top:.35pt;width:427.5pt;height:248.6pt;z-index:251764736" coordsize="54289,3157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3+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9/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">
                <v:group id="Group 35" o:spid="_x0000_s1039" style="position:absolute;width:29190;height:29146" coordsize="29190,29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<v:shape id="Picture 33" o:spid="_x0000_s1040" type="#_x0000_t75" alt="Chart, scatter chart&#10;&#10;Description automatically generated" style="position:absolute;width:28714;height:269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">
                    <v:imagedata r:id="rId18" o:title="Chart, scatter chart&#10;&#10;Description automatically generated"/>
                  </v:shape>
                  <v:shape id="Text Box 34" o:spid="_x0000_s1041" type="#_x0000_t202" style="position:absolute;left:476;top:26860;width:28714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" stroked="f">
                    <v:textbox style="mso-fit-shape-to-text:t" inset="0,0,0,0">
                      <w:txbxContent>
                        <w:p w14:paraId="48426886" w14:textId="4B7E1A7D" w:rsidR="00C34FF6" w:rsidRPr="00B26080" w:rsidRDefault="00C34FF6" w:rsidP="00C34FF6">
                          <w:pPr>
                            <w:pStyle w:val="Caption"/>
                            <w:ind w:firstLine="0"/>
                            <w:rPr>
                              <w:iCs/>
                              <w:noProof/>
                              <w:sz w:val="21"/>
                              <w:szCs w:val="24"/>
                            </w:rPr>
                          </w:pPr>
                          <w:r>
                            <w:t xml:space="preserve">Figure </w:t>
                          </w:r>
                          <w:r>
                            <w:fldChar w:fldCharType="begin"/>
                          </w:r>
                          <w:r>
                            <w:instrText xml:space="preserve"> SEQ Figure \* ARABIC </w:instrText>
                          </w:r>
                          <w:r>
                            <w:fldChar w:fldCharType="separate"/>
                          </w:r>
                          <w:r w:rsidR="00D84C52">
                            <w:rPr>
                              <w:noProof/>
                            </w:rPr>
                            <w:t>6</w:t>
                          </w:r>
                          <w:r>
                            <w:fldChar w:fldCharType="end"/>
                          </w:r>
                          <w:r>
                            <w:t>: Crescent Moons dataset with 2 classes.</w:t>
                          </w:r>
                        </w:p>
                      </w:txbxContent>
                    </v:textbox>
                  </v:shape>
                </v:group>
                <v:group id="Group 38" o:spid="_x0000_s1042" style="position:absolute;left:27670;top:2524;width:26619;height:29051" coordsize="26619,29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shape id="Picture 36" o:spid="_x0000_s1043" type="#_x0000_t75" alt="Chart, scatter chart&#10;&#10;Description automatically generated" style="position:absolute;width:26619;height:24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">
                    <v:imagedata r:id="rId19" o:title="Chart, scatter chart&#10;&#10;Description automatically generated" croptop="5703f" cropright="11235f"/>
                  </v:shape>
                  <v:shape id="Text Box 37" o:spid="_x0000_s1044" type="#_x0000_t202" style="position:absolute;left:1905;top:24479;width:24523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" stroked="f">
                    <v:textbox style="mso-fit-shape-to-text:t" inset="0,0,0,0">
                      <w:txbxContent>
                        <w:p w14:paraId="5252A595" w14:textId="56CE3A94" w:rsidR="00117970" w:rsidRPr="00C74F88" w:rsidRDefault="00117970" w:rsidP="00117970">
                          <w:pPr>
                            <w:pStyle w:val="Caption"/>
                            <w:ind w:firstLine="0"/>
                            <w:rPr>
                              <w:noProof/>
                              <w:sz w:val="21"/>
                              <w:szCs w:val="24"/>
                            </w:rPr>
                          </w:pPr>
                          <w:r>
                            <w:t xml:space="preserve">Figure </w:t>
                          </w:r>
                          <w:r>
                            <w:fldChar w:fldCharType="begin"/>
                          </w:r>
                          <w:r>
                            <w:instrText xml:space="preserve"> SEQ Figure \* ARABIC </w:instrText>
                          </w:r>
                          <w:r>
                            <w:fldChar w:fldCharType="separate"/>
                          </w:r>
                          <w:r w:rsidR="00D84C52">
                            <w:rPr>
                              <w:noProof/>
                            </w:rPr>
                            <w:t>6</w:t>
                          </w:r>
                          <w:r>
                            <w:fldChar w:fldCharType="end"/>
                          </w:r>
                          <w:r>
                            <w:t>: SVM fit to the data for the Crescent Moons dataset.</w:t>
                          </w:r>
                        </w:p>
                      </w:txbxContent>
                    </v:textbox>
                  </v:shape>
                </v:group>
                <w10:wrap type="tight"/>
              </v:group>
            </w:pict>
          </mc:Fallback>
        </mc:AlternateContent>
      </w:r>
    </w:p>
    <w:p w14:paraId="090A99DB" w14:textId="03153DD3" w:rsidR="002724FC" w:rsidRDefault="002724FC" w:rsidP="002724FC">
      <w:pPr>
        <w:pStyle w:val="Heading2"/>
        <w:tabs>
          <w:tab w:val="clear" w:pos="-1549"/>
          <w:tab w:val="clear" w:pos="624"/>
          <w:tab w:val="left" w:pos="0"/>
        </w:tabs>
      </w:pPr>
      <w:r>
        <w:t>SVM</w:t>
      </w:r>
    </w:p>
    <w:p w14:paraId="3D50F277" w14:textId="77777777" w:rsidR="00804CD8" w:rsidRPr="00804CD8" w:rsidRDefault="00804CD8" w:rsidP="00804CD8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proofErr w:type="spellStart"/>
      <w:r w:rsidRPr="00804CD8">
        <w:rPr>
          <w:rFonts w:ascii="Courier New" w:hAnsi="Courier New" w:cs="Courier New"/>
          <w:color w:val="000000"/>
          <w:sz w:val="20"/>
          <w:szCs w:val="20"/>
          <w:lang w:eastAsia="en-GB"/>
        </w:rPr>
        <w:t>svmdata</w:t>
      </w:r>
      <w:proofErr w:type="spellEnd"/>
      <w:r w:rsidRPr="00804CD8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804CD8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804CD8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proofErr w:type="spellStart"/>
      <w:r w:rsidRPr="00804CD8">
        <w:rPr>
          <w:rFonts w:ascii="Courier New" w:hAnsi="Courier New" w:cs="Courier New"/>
          <w:color w:val="8000FF"/>
          <w:sz w:val="20"/>
          <w:szCs w:val="20"/>
          <w:lang w:eastAsia="en-GB"/>
        </w:rPr>
        <w:t>cbind</w:t>
      </w:r>
      <w:proofErr w:type="spellEnd"/>
      <w:r w:rsidRPr="00804CD8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804CD8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X, </w:t>
      </w:r>
      <w:proofErr w:type="spellStart"/>
      <w:r w:rsidRPr="00804CD8">
        <w:rPr>
          <w:rFonts w:ascii="Courier New" w:hAnsi="Courier New" w:cs="Courier New"/>
          <w:color w:val="000000"/>
          <w:sz w:val="20"/>
          <w:szCs w:val="20"/>
          <w:lang w:eastAsia="en-GB"/>
        </w:rPr>
        <w:t>as.logical</w:t>
      </w:r>
      <w:proofErr w:type="spellEnd"/>
      <w:r w:rsidRPr="00804CD8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804CD8">
        <w:rPr>
          <w:rFonts w:ascii="Courier New" w:hAnsi="Courier New" w:cs="Courier New"/>
          <w:color w:val="8000FF"/>
          <w:sz w:val="20"/>
          <w:szCs w:val="20"/>
          <w:lang w:eastAsia="en-GB"/>
        </w:rPr>
        <w:t>t</w:t>
      </w:r>
      <w:r w:rsidRPr="00804CD8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))</w:t>
      </w:r>
    </w:p>
    <w:p w14:paraId="6572A38F" w14:textId="77777777" w:rsidR="00804CD8" w:rsidRPr="00804CD8" w:rsidRDefault="00804CD8" w:rsidP="00804CD8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804CD8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model </w:t>
      </w:r>
      <w:r w:rsidRPr="00804CD8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804CD8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proofErr w:type="spellStart"/>
      <w:r w:rsidRPr="00804CD8">
        <w:rPr>
          <w:rFonts w:ascii="Courier New" w:hAnsi="Courier New" w:cs="Courier New"/>
          <w:color w:val="000000"/>
          <w:sz w:val="20"/>
          <w:szCs w:val="20"/>
          <w:lang w:eastAsia="en-GB"/>
        </w:rPr>
        <w:t>ksvm</w:t>
      </w:r>
      <w:proofErr w:type="spellEnd"/>
      <w:r w:rsidRPr="00804CD8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804CD8">
        <w:rPr>
          <w:rFonts w:ascii="Courier New" w:hAnsi="Courier New" w:cs="Courier New"/>
          <w:color w:val="000000"/>
          <w:sz w:val="20"/>
          <w:szCs w:val="20"/>
          <w:lang w:eastAsia="en-GB"/>
        </w:rPr>
        <w:t>x</w:t>
      </w:r>
      <w:r w:rsidRPr="00804CD8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804CD8">
        <w:rPr>
          <w:rFonts w:ascii="Courier New" w:hAnsi="Courier New" w:cs="Courier New"/>
          <w:color w:val="000000"/>
          <w:sz w:val="20"/>
          <w:szCs w:val="20"/>
          <w:lang w:eastAsia="en-GB"/>
        </w:rPr>
        <w:t>X, y</w:t>
      </w:r>
      <w:r w:rsidRPr="00804CD8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804CD8">
        <w:rPr>
          <w:rFonts w:ascii="Courier New" w:hAnsi="Courier New" w:cs="Courier New"/>
          <w:color w:val="8000FF"/>
          <w:sz w:val="20"/>
          <w:szCs w:val="20"/>
          <w:lang w:eastAsia="en-GB"/>
        </w:rPr>
        <w:t>t</w:t>
      </w:r>
      <w:r w:rsidRPr="00804CD8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, </w:t>
      </w:r>
      <w:r w:rsidRPr="00804CD8">
        <w:rPr>
          <w:rFonts w:ascii="Courier New" w:hAnsi="Courier New" w:cs="Courier New"/>
          <w:color w:val="8000FF"/>
          <w:sz w:val="20"/>
          <w:szCs w:val="20"/>
          <w:lang w:eastAsia="en-GB"/>
        </w:rPr>
        <w:t>kernel</w:t>
      </w:r>
      <w:r w:rsidRPr="00804CD8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804CD8">
        <w:rPr>
          <w:rFonts w:ascii="Courier New" w:hAnsi="Courier New" w:cs="Courier New"/>
          <w:color w:val="808080"/>
          <w:sz w:val="20"/>
          <w:szCs w:val="20"/>
          <w:lang w:eastAsia="en-GB"/>
        </w:rPr>
        <w:t>"</w:t>
      </w:r>
      <w:proofErr w:type="spellStart"/>
      <w:r w:rsidRPr="00804CD8">
        <w:rPr>
          <w:rFonts w:ascii="Courier New" w:hAnsi="Courier New" w:cs="Courier New"/>
          <w:color w:val="808080"/>
          <w:sz w:val="20"/>
          <w:szCs w:val="20"/>
          <w:lang w:eastAsia="en-GB"/>
        </w:rPr>
        <w:t>rbfdot</w:t>
      </w:r>
      <w:proofErr w:type="spellEnd"/>
      <w:r w:rsidRPr="00804CD8">
        <w:rPr>
          <w:rFonts w:ascii="Courier New" w:hAnsi="Courier New" w:cs="Courier New"/>
          <w:color w:val="808080"/>
          <w:sz w:val="20"/>
          <w:szCs w:val="20"/>
          <w:lang w:eastAsia="en-GB"/>
        </w:rPr>
        <w:t>"</w:t>
      </w:r>
      <w:r w:rsidRPr="00804CD8">
        <w:rPr>
          <w:rFonts w:ascii="Courier New" w:hAnsi="Courier New" w:cs="Courier New"/>
          <w:color w:val="000000"/>
          <w:sz w:val="20"/>
          <w:szCs w:val="20"/>
          <w:lang w:eastAsia="en-GB"/>
        </w:rPr>
        <w:t>, type</w:t>
      </w:r>
      <w:r w:rsidRPr="00804CD8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804CD8">
        <w:rPr>
          <w:rFonts w:ascii="Courier New" w:hAnsi="Courier New" w:cs="Courier New"/>
          <w:color w:val="808080"/>
          <w:sz w:val="20"/>
          <w:szCs w:val="20"/>
          <w:lang w:eastAsia="en-GB"/>
        </w:rPr>
        <w:t>"C-svc"</w:t>
      </w:r>
      <w:r w:rsidRPr="00804CD8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79F9871A" w14:textId="77777777" w:rsidR="00804CD8" w:rsidRPr="00804CD8" w:rsidRDefault="00804CD8" w:rsidP="00804CD8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Times New Roman" w:hAnsi="Times New Roman"/>
          <w:sz w:val="24"/>
          <w:lang w:eastAsia="en-GB"/>
        </w:rPr>
      </w:pPr>
      <w:proofErr w:type="spellStart"/>
      <w:r w:rsidRPr="00804CD8">
        <w:rPr>
          <w:rFonts w:ascii="Courier New" w:hAnsi="Courier New" w:cs="Courier New"/>
          <w:color w:val="000000"/>
          <w:sz w:val="20"/>
          <w:szCs w:val="20"/>
          <w:lang w:eastAsia="en-GB"/>
        </w:rPr>
        <w:t>pred</w:t>
      </w:r>
      <w:proofErr w:type="spellEnd"/>
      <w:r w:rsidRPr="00804CD8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804CD8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804CD8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804CD8">
        <w:rPr>
          <w:rFonts w:ascii="Courier New" w:hAnsi="Courier New" w:cs="Courier New"/>
          <w:color w:val="8000FF"/>
          <w:sz w:val="20"/>
          <w:szCs w:val="20"/>
          <w:lang w:eastAsia="en-GB"/>
        </w:rPr>
        <w:t>predict</w:t>
      </w:r>
      <w:r w:rsidRPr="00804CD8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804CD8">
        <w:rPr>
          <w:rFonts w:ascii="Courier New" w:hAnsi="Courier New" w:cs="Courier New"/>
          <w:color w:val="000000"/>
          <w:sz w:val="20"/>
          <w:szCs w:val="20"/>
          <w:lang w:eastAsia="en-GB"/>
        </w:rPr>
        <w:t>model, X</w:t>
      </w:r>
      <w:r w:rsidRPr="00804CD8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0B1302B1" w14:textId="36D94328" w:rsidR="00804CD8" w:rsidRDefault="00804CD8" w:rsidP="00804CD8">
      <w:pPr>
        <w:ind w:firstLine="0"/>
      </w:pPr>
    </w:p>
    <w:p w14:paraId="6AF89E9B" w14:textId="77777777" w:rsidR="00117970" w:rsidRPr="00117970" w:rsidRDefault="00117970" w:rsidP="00117970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808080"/>
          <w:sz w:val="20"/>
          <w:szCs w:val="20"/>
          <w:lang w:eastAsia="en-GB"/>
        </w:rPr>
      </w:pPr>
      <w:r w:rsidRPr="00117970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[</w:t>
      </w:r>
      <w:r w:rsidRPr="00117970">
        <w:rPr>
          <w:rFonts w:ascii="Courier New" w:hAnsi="Courier New" w:cs="Courier New"/>
          <w:color w:val="FF8000"/>
          <w:sz w:val="20"/>
          <w:szCs w:val="20"/>
          <w:lang w:eastAsia="en-GB"/>
        </w:rPr>
        <w:t>1</w:t>
      </w:r>
      <w:r w:rsidRPr="00117970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]</w:t>
      </w:r>
      <w:r w:rsidRPr="00117970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117970">
        <w:rPr>
          <w:rFonts w:ascii="Courier New" w:hAnsi="Courier New" w:cs="Courier New"/>
          <w:color w:val="808080"/>
          <w:sz w:val="20"/>
          <w:szCs w:val="20"/>
          <w:lang w:eastAsia="en-GB"/>
        </w:rPr>
        <w:t>"SVM (radial kernel) classification report:</w:t>
      </w:r>
    </w:p>
    <w:p w14:paraId="5EE99233" w14:textId="77777777" w:rsidR="00117970" w:rsidRPr="00117970" w:rsidRDefault="00117970" w:rsidP="00117970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808080"/>
          <w:sz w:val="20"/>
          <w:szCs w:val="20"/>
          <w:lang w:eastAsia="en-GB"/>
        </w:rPr>
      </w:pPr>
      <w:r w:rsidRPr="00117970">
        <w:rPr>
          <w:rFonts w:ascii="Courier New" w:hAnsi="Courier New" w:cs="Courier New"/>
          <w:color w:val="808080"/>
          <w:sz w:val="20"/>
          <w:szCs w:val="20"/>
          <w:lang w:eastAsia="en-GB"/>
        </w:rPr>
        <w:t xml:space="preserve">             precision 1,</w:t>
      </w:r>
    </w:p>
    <w:p w14:paraId="419A8BF7" w14:textId="77777777" w:rsidR="00117970" w:rsidRPr="00117970" w:rsidRDefault="00117970" w:rsidP="00117970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808080"/>
          <w:sz w:val="20"/>
          <w:szCs w:val="20"/>
          <w:lang w:eastAsia="en-GB"/>
        </w:rPr>
      </w:pPr>
      <w:r w:rsidRPr="00117970">
        <w:rPr>
          <w:rFonts w:ascii="Courier New" w:hAnsi="Courier New" w:cs="Courier New"/>
          <w:color w:val="808080"/>
          <w:sz w:val="20"/>
          <w:szCs w:val="20"/>
          <w:lang w:eastAsia="en-GB"/>
        </w:rPr>
        <w:t xml:space="preserve">             recall 1,</w:t>
      </w:r>
    </w:p>
    <w:p w14:paraId="60F8499C" w14:textId="77777777" w:rsidR="00117970" w:rsidRPr="00117970" w:rsidRDefault="00117970" w:rsidP="00117970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808080"/>
          <w:sz w:val="20"/>
          <w:szCs w:val="20"/>
          <w:lang w:eastAsia="en-GB"/>
        </w:rPr>
      </w:pPr>
      <w:r w:rsidRPr="00117970">
        <w:rPr>
          <w:rFonts w:ascii="Courier New" w:hAnsi="Courier New" w:cs="Courier New"/>
          <w:color w:val="808080"/>
          <w:sz w:val="20"/>
          <w:szCs w:val="20"/>
          <w:lang w:eastAsia="en-GB"/>
        </w:rPr>
        <w:t xml:space="preserve">             f1-score 0.995024875621891, </w:t>
      </w:r>
    </w:p>
    <w:p w14:paraId="302CDF6E" w14:textId="77777777" w:rsidR="00117970" w:rsidRPr="00117970" w:rsidRDefault="00117970" w:rsidP="00117970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Times New Roman" w:hAnsi="Times New Roman"/>
          <w:sz w:val="24"/>
          <w:lang w:eastAsia="en-GB"/>
        </w:rPr>
      </w:pPr>
      <w:r w:rsidRPr="00117970">
        <w:rPr>
          <w:rFonts w:ascii="Courier New" w:hAnsi="Courier New" w:cs="Courier New"/>
          <w:color w:val="808080"/>
          <w:sz w:val="20"/>
          <w:szCs w:val="20"/>
          <w:lang w:eastAsia="en-GB"/>
        </w:rPr>
        <w:t xml:space="preserve">             with 41 support vectors"</w:t>
      </w:r>
    </w:p>
    <w:p w14:paraId="47F23417" w14:textId="3BA2CB6D" w:rsidR="00804CD8" w:rsidRDefault="00804CD8" w:rsidP="00804CD8">
      <w:pPr>
        <w:ind w:firstLine="0"/>
      </w:pPr>
    </w:p>
    <w:p w14:paraId="6F62EDD6" w14:textId="6ABCADF2" w:rsidR="00117970" w:rsidRDefault="00117970" w:rsidP="00804CD8">
      <w:pPr>
        <w:ind w:firstLine="0"/>
      </w:pPr>
      <w:r>
        <w:t xml:space="preserve">The </w:t>
      </w:r>
      <w:r w:rsidR="003C198B">
        <w:t>SVM provides excellent classification performance</w:t>
      </w:r>
      <w:r w:rsidR="000553E7">
        <w:t xml:space="preserve">, with a near-perfect </w:t>
      </w:r>
      <w:r w:rsidR="00823DA7">
        <w:t>score. Although the plot</w:t>
      </w:r>
      <w:r w:rsidR="006A0A4B">
        <w:t xml:space="preserve"> is mirrored along the diagonal (an irritating issue which could not be removed)</w:t>
      </w:r>
      <w:r w:rsidR="000B246C">
        <w:t>, the SVM clearly captures the two classes. The</w:t>
      </w:r>
      <w:r w:rsidR="001B0FBA">
        <w:t xml:space="preserve"> support vectors are indicated in the plot by filled circles and triangles. There are fewer support vectors than for the regression task, but we still have a large number</w:t>
      </w:r>
      <w:r w:rsidR="003D2D9C">
        <w:t>.</w:t>
      </w:r>
    </w:p>
    <w:p w14:paraId="6369FDF2" w14:textId="77777777" w:rsidR="003D2D9C" w:rsidRDefault="003D2D9C" w:rsidP="00804CD8">
      <w:pPr>
        <w:ind w:firstLine="0"/>
      </w:pPr>
    </w:p>
    <w:p w14:paraId="74400F5E" w14:textId="75C75475" w:rsidR="003D2D9C" w:rsidRPr="002724FC" w:rsidRDefault="003D2D9C" w:rsidP="003D2D9C">
      <w:pPr>
        <w:pStyle w:val="Heading2"/>
        <w:tabs>
          <w:tab w:val="clear" w:pos="-1549"/>
          <w:tab w:val="clear" w:pos="624"/>
          <w:tab w:val="left" w:pos="0"/>
        </w:tabs>
      </w:pPr>
      <w:r>
        <w:lastRenderedPageBreak/>
        <w:t>GLM</w:t>
      </w:r>
    </w:p>
    <w:p w14:paraId="113EEEAA" w14:textId="77777777" w:rsidR="0056205C" w:rsidRPr="0056205C" w:rsidRDefault="0056205C" w:rsidP="0056205C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proofErr w:type="spellStart"/>
      <w:r w:rsidRPr="0056205C">
        <w:rPr>
          <w:rFonts w:ascii="Courier New" w:hAnsi="Courier New" w:cs="Courier New"/>
          <w:color w:val="000000"/>
          <w:sz w:val="20"/>
          <w:szCs w:val="20"/>
          <w:lang w:eastAsia="en-GB"/>
        </w:rPr>
        <w:t>non_kernl</w:t>
      </w:r>
      <w:proofErr w:type="spellEnd"/>
      <w:r w:rsidRPr="0056205C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56205C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56205C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proofErr w:type="spellStart"/>
      <w:r w:rsidRPr="0056205C">
        <w:rPr>
          <w:rFonts w:ascii="Courier New" w:hAnsi="Courier New" w:cs="Courier New"/>
          <w:color w:val="000000"/>
          <w:sz w:val="20"/>
          <w:szCs w:val="20"/>
          <w:lang w:eastAsia="en-GB"/>
        </w:rPr>
        <w:t>bayesglm</w:t>
      </w:r>
      <w:proofErr w:type="spellEnd"/>
      <w:r w:rsidRPr="0056205C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6205C">
        <w:rPr>
          <w:rFonts w:ascii="Courier New" w:hAnsi="Courier New" w:cs="Courier New"/>
          <w:color w:val="8000FF"/>
          <w:sz w:val="20"/>
          <w:szCs w:val="20"/>
          <w:lang w:eastAsia="en-GB"/>
        </w:rPr>
        <w:t>t</w:t>
      </w:r>
      <w:r w:rsidRPr="0056205C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~</w:t>
      </w:r>
      <w:r w:rsidRPr="0056205C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., </w:t>
      </w:r>
      <w:r w:rsidRPr="0056205C">
        <w:rPr>
          <w:rFonts w:ascii="Courier New" w:hAnsi="Courier New" w:cs="Courier New"/>
          <w:color w:val="8000FF"/>
          <w:sz w:val="20"/>
          <w:szCs w:val="20"/>
          <w:lang w:eastAsia="en-GB"/>
        </w:rPr>
        <w:t>data</w:t>
      </w:r>
      <w:r w:rsidRPr="0056205C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=</w:t>
      </w:r>
      <w:proofErr w:type="spellStart"/>
      <w:r w:rsidRPr="0056205C">
        <w:rPr>
          <w:rFonts w:ascii="Courier New" w:hAnsi="Courier New" w:cs="Courier New"/>
          <w:color w:val="000000"/>
          <w:sz w:val="20"/>
          <w:szCs w:val="20"/>
          <w:lang w:eastAsia="en-GB"/>
        </w:rPr>
        <w:t>as.data.frame</w:t>
      </w:r>
      <w:proofErr w:type="spellEnd"/>
      <w:r w:rsidRPr="0056205C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proofErr w:type="spellStart"/>
      <w:r w:rsidRPr="0056205C">
        <w:rPr>
          <w:rFonts w:ascii="Courier New" w:hAnsi="Courier New" w:cs="Courier New"/>
          <w:color w:val="000000"/>
          <w:sz w:val="20"/>
          <w:szCs w:val="20"/>
          <w:lang w:eastAsia="en-GB"/>
        </w:rPr>
        <w:t>svmdata</w:t>
      </w:r>
      <w:proofErr w:type="spellEnd"/>
      <w:r w:rsidRPr="0056205C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))</w:t>
      </w:r>
    </w:p>
    <w:p w14:paraId="365699A5" w14:textId="77777777" w:rsidR="0056205C" w:rsidRPr="0056205C" w:rsidRDefault="0056205C" w:rsidP="0056205C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proofErr w:type="spellStart"/>
      <w:r w:rsidRPr="0056205C">
        <w:rPr>
          <w:rFonts w:ascii="Courier New" w:hAnsi="Courier New" w:cs="Courier New"/>
          <w:color w:val="000000"/>
          <w:sz w:val="20"/>
          <w:szCs w:val="20"/>
          <w:lang w:eastAsia="en-GB"/>
        </w:rPr>
        <w:t>pred_nk</w:t>
      </w:r>
      <w:proofErr w:type="spellEnd"/>
      <w:r w:rsidRPr="0056205C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56205C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56205C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56205C">
        <w:rPr>
          <w:rFonts w:ascii="Courier New" w:hAnsi="Courier New" w:cs="Courier New"/>
          <w:color w:val="8000FF"/>
          <w:sz w:val="20"/>
          <w:szCs w:val="20"/>
          <w:lang w:eastAsia="en-GB"/>
        </w:rPr>
        <w:t>predict</w:t>
      </w:r>
      <w:r w:rsidRPr="0056205C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proofErr w:type="spellStart"/>
      <w:r w:rsidRPr="0056205C">
        <w:rPr>
          <w:rFonts w:ascii="Courier New" w:hAnsi="Courier New" w:cs="Courier New"/>
          <w:color w:val="000000"/>
          <w:sz w:val="20"/>
          <w:szCs w:val="20"/>
          <w:lang w:eastAsia="en-GB"/>
        </w:rPr>
        <w:t>non_kernl</w:t>
      </w:r>
      <w:proofErr w:type="spellEnd"/>
      <w:r w:rsidRPr="0056205C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33511706" w14:textId="77777777" w:rsidR="0056205C" w:rsidRPr="0056205C" w:rsidRDefault="0056205C" w:rsidP="0056205C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Times New Roman" w:hAnsi="Times New Roman"/>
          <w:sz w:val="24"/>
          <w:lang w:eastAsia="en-GB"/>
        </w:rPr>
      </w:pPr>
      <w:proofErr w:type="spellStart"/>
      <w:r w:rsidRPr="0056205C">
        <w:rPr>
          <w:rFonts w:ascii="Courier New" w:hAnsi="Courier New" w:cs="Courier New"/>
          <w:color w:val="000000"/>
          <w:sz w:val="20"/>
          <w:szCs w:val="20"/>
          <w:lang w:eastAsia="en-GB"/>
        </w:rPr>
        <w:t>class_nk</w:t>
      </w:r>
      <w:proofErr w:type="spellEnd"/>
      <w:r w:rsidRPr="0056205C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56205C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56205C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proofErr w:type="spellStart"/>
      <w:r w:rsidRPr="0056205C">
        <w:rPr>
          <w:rFonts w:ascii="Courier New" w:hAnsi="Courier New" w:cs="Courier New"/>
          <w:color w:val="000000"/>
          <w:sz w:val="20"/>
          <w:szCs w:val="20"/>
          <w:lang w:eastAsia="en-GB"/>
        </w:rPr>
        <w:t>as.matrix</w:t>
      </w:r>
      <w:proofErr w:type="spellEnd"/>
      <w:r w:rsidRPr="0056205C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6205C">
        <w:rPr>
          <w:rFonts w:ascii="Courier New" w:hAnsi="Courier New" w:cs="Courier New"/>
          <w:color w:val="8000FF"/>
          <w:sz w:val="20"/>
          <w:szCs w:val="20"/>
          <w:lang w:eastAsia="en-GB"/>
        </w:rPr>
        <w:t>round</w:t>
      </w:r>
      <w:r w:rsidRPr="0056205C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proofErr w:type="spellStart"/>
      <w:r w:rsidRPr="0056205C">
        <w:rPr>
          <w:rFonts w:ascii="Courier New" w:hAnsi="Courier New" w:cs="Courier New"/>
          <w:color w:val="000000"/>
          <w:sz w:val="20"/>
          <w:szCs w:val="20"/>
          <w:lang w:eastAsia="en-GB"/>
        </w:rPr>
        <w:t>pred_nk</w:t>
      </w:r>
      <w:proofErr w:type="spellEnd"/>
      <w:r w:rsidRPr="0056205C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))</w:t>
      </w:r>
    </w:p>
    <w:p w14:paraId="3452B962" w14:textId="1CACDAAD" w:rsidR="003D2D9C" w:rsidRDefault="003D2D9C" w:rsidP="00804CD8">
      <w:pPr>
        <w:ind w:firstLine="0"/>
      </w:pPr>
    </w:p>
    <w:p w14:paraId="6CEE4430" w14:textId="77777777" w:rsidR="0056205C" w:rsidRPr="0056205C" w:rsidRDefault="0056205C" w:rsidP="0056205C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808080"/>
          <w:sz w:val="20"/>
          <w:szCs w:val="20"/>
          <w:lang w:eastAsia="en-GB"/>
        </w:rPr>
      </w:pPr>
      <w:r w:rsidRPr="0056205C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[</w:t>
      </w:r>
      <w:r w:rsidRPr="0056205C">
        <w:rPr>
          <w:rFonts w:ascii="Courier New" w:hAnsi="Courier New" w:cs="Courier New"/>
          <w:color w:val="FF8000"/>
          <w:sz w:val="20"/>
          <w:szCs w:val="20"/>
          <w:lang w:eastAsia="en-GB"/>
        </w:rPr>
        <w:t>1</w:t>
      </w:r>
      <w:r w:rsidRPr="0056205C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]</w:t>
      </w:r>
      <w:r w:rsidRPr="0056205C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56205C">
        <w:rPr>
          <w:rFonts w:ascii="Courier New" w:hAnsi="Courier New" w:cs="Courier New"/>
          <w:color w:val="808080"/>
          <w:sz w:val="20"/>
          <w:szCs w:val="20"/>
          <w:lang w:eastAsia="en-GB"/>
        </w:rPr>
        <w:t>"NK classification report:</w:t>
      </w:r>
    </w:p>
    <w:p w14:paraId="0BBAD9A8" w14:textId="77777777" w:rsidR="0056205C" w:rsidRPr="0056205C" w:rsidRDefault="0056205C" w:rsidP="0056205C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808080"/>
          <w:sz w:val="20"/>
          <w:szCs w:val="20"/>
          <w:lang w:eastAsia="en-GB"/>
        </w:rPr>
      </w:pPr>
      <w:r w:rsidRPr="0056205C">
        <w:rPr>
          <w:rFonts w:ascii="Courier New" w:hAnsi="Courier New" w:cs="Courier New"/>
          <w:color w:val="808080"/>
          <w:sz w:val="20"/>
          <w:szCs w:val="20"/>
          <w:lang w:eastAsia="en-GB"/>
        </w:rPr>
        <w:t xml:space="preserve">             precision 1,</w:t>
      </w:r>
    </w:p>
    <w:p w14:paraId="1A3CAB05" w14:textId="77777777" w:rsidR="0056205C" w:rsidRPr="0056205C" w:rsidRDefault="0056205C" w:rsidP="0056205C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808080"/>
          <w:sz w:val="20"/>
          <w:szCs w:val="20"/>
          <w:lang w:eastAsia="en-GB"/>
        </w:rPr>
      </w:pPr>
      <w:r w:rsidRPr="0056205C">
        <w:rPr>
          <w:rFonts w:ascii="Courier New" w:hAnsi="Courier New" w:cs="Courier New"/>
          <w:color w:val="808080"/>
          <w:sz w:val="20"/>
          <w:szCs w:val="20"/>
          <w:lang w:eastAsia="en-GB"/>
        </w:rPr>
        <w:t xml:space="preserve">             recall 1,</w:t>
      </w:r>
    </w:p>
    <w:p w14:paraId="2479A002" w14:textId="0DCA660C" w:rsidR="0056205C" w:rsidRPr="0056205C" w:rsidRDefault="0056205C" w:rsidP="0056205C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Times New Roman" w:hAnsi="Times New Roman"/>
          <w:sz w:val="24"/>
          <w:lang w:eastAsia="en-GB"/>
        </w:rPr>
      </w:pPr>
      <w:r w:rsidRPr="0056205C">
        <w:rPr>
          <w:rFonts w:ascii="Courier New" w:hAnsi="Courier New" w:cs="Courier New"/>
          <w:color w:val="808080"/>
          <w:sz w:val="20"/>
          <w:szCs w:val="20"/>
          <w:lang w:eastAsia="en-GB"/>
        </w:rPr>
        <w:t xml:space="preserve">             f1-score 1"</w:t>
      </w:r>
    </w:p>
    <w:p w14:paraId="3D949F2C" w14:textId="7CC319F8" w:rsidR="0056205C" w:rsidRDefault="0056205C" w:rsidP="00804CD8">
      <w:pPr>
        <w:ind w:firstLine="0"/>
      </w:pPr>
    </w:p>
    <w:p w14:paraId="43615D94" w14:textId="541681C8" w:rsidR="0056205C" w:rsidRDefault="00714F53" w:rsidP="00804CD8">
      <w:pPr>
        <w:ind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73952" behindDoc="0" locked="0" layoutInCell="1" allowOverlap="1" wp14:anchorId="6ECAAA0C" wp14:editId="6B028040">
                <wp:simplePos x="0" y="0"/>
                <wp:positionH relativeFrom="margin">
                  <wp:posOffset>-233680</wp:posOffset>
                </wp:positionH>
                <wp:positionV relativeFrom="paragraph">
                  <wp:posOffset>702310</wp:posOffset>
                </wp:positionV>
                <wp:extent cx="5756910" cy="2790190"/>
                <wp:effectExtent l="0" t="0" r="0" b="0"/>
                <wp:wrapTight wrapText="bothSides">
                  <wp:wrapPolygon edited="0">
                    <wp:start x="0" y="0"/>
                    <wp:lineTo x="0" y="20056"/>
                    <wp:lineTo x="715" y="21236"/>
                    <wp:lineTo x="715" y="21384"/>
                    <wp:lineTo x="21514" y="21384"/>
                    <wp:lineTo x="21514" y="19761"/>
                    <wp:lineTo x="20799" y="18877"/>
                    <wp:lineTo x="20942" y="885"/>
                    <wp:lineTo x="20371" y="737"/>
                    <wp:lineTo x="10435" y="0"/>
                    <wp:lineTo x="0" y="0"/>
                  </wp:wrapPolygon>
                </wp:wrapTight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6910" cy="2790190"/>
                          <a:chOff x="-233396" y="-204793"/>
                          <a:chExt cx="5758062" cy="2790520"/>
                        </a:xfrm>
                      </wpg:grpSpPr>
                      <wpg:grpSp>
                        <wpg:cNvPr id="42" name="Group 42"/>
                        <wpg:cNvGrpSpPr/>
                        <wpg:grpSpPr>
                          <a:xfrm>
                            <a:off x="2724144" y="-90488"/>
                            <a:ext cx="2800522" cy="2676208"/>
                            <a:chOff x="2724144" y="-171450"/>
                            <a:chExt cx="2800522" cy="2676208"/>
                          </a:xfrm>
                        </wpg:grpSpPr>
                        <pic:pic xmlns:pic="http://schemas.openxmlformats.org/drawingml/2006/picture">
                          <pic:nvPicPr>
                            <pic:cNvPr id="40" name="Picture 40" descr="Chart, scatter chart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724144" y="-171450"/>
                              <a:ext cx="2562225" cy="240474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1" name="Text Box 41"/>
                          <wps:cNvSpPr txBox="1"/>
                          <wps:spPr>
                            <a:xfrm>
                              <a:off x="2962441" y="2276158"/>
                              <a:ext cx="2562225" cy="2286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93B06B8" w14:textId="7D3CF5A7" w:rsidR="00714F53" w:rsidRPr="006B1665" w:rsidRDefault="00714F53" w:rsidP="00714F53">
                                <w:pPr>
                                  <w:pStyle w:val="Caption"/>
                                  <w:ind w:firstLine="0"/>
                                  <w:rPr>
                                    <w:noProof/>
                                    <w:sz w:val="21"/>
                                    <w:szCs w:val="24"/>
                                  </w:rPr>
                                </w:pPr>
                                <w:r>
                                  <w:t xml:space="preserve">Figure 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SEQ Figure \* ARABIC </w:instrText>
                                </w:r>
                                <w:r>
                                  <w:fldChar w:fldCharType="separate"/>
                                </w:r>
                                <w:r w:rsidR="00D84C52">
                                  <w:rPr>
                                    <w:noProof/>
                                  </w:rPr>
                                  <w:t>8</w:t>
                                </w:r>
                                <w:r>
                                  <w:fldChar w:fldCharType="end"/>
                                </w:r>
                                <w:r>
                                  <w:t>: classification by the GLM.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g:grpSp>
                        <wpg:cNvPr id="45" name="Group 45"/>
                        <wpg:cNvGrpSpPr/>
                        <wpg:grpSpPr>
                          <a:xfrm>
                            <a:off x="-233396" y="-204793"/>
                            <a:ext cx="2989754" cy="2790520"/>
                            <a:chOff x="-2914684" y="-204793"/>
                            <a:chExt cx="2989754" cy="2790520"/>
                          </a:xfrm>
                        </wpg:grpSpPr>
                        <pic:pic xmlns:pic="http://schemas.openxmlformats.org/drawingml/2006/picture">
                          <pic:nvPicPr>
                            <pic:cNvPr id="43" name="Picture 43" descr="Diagram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2914684" y="-204793"/>
                              <a:ext cx="2766060" cy="259524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4" name="Text Box 44"/>
                          <wps:cNvSpPr txBox="1"/>
                          <wps:spPr>
                            <a:xfrm>
                              <a:off x="-2690990" y="2357127"/>
                              <a:ext cx="2766060" cy="2286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E874844" w14:textId="232E473F" w:rsidR="00714F53" w:rsidRPr="00806DE6" w:rsidRDefault="00714F53" w:rsidP="00714F53">
                                <w:pPr>
                                  <w:pStyle w:val="Caption"/>
                                  <w:rPr>
                                    <w:noProof/>
                                    <w:sz w:val="21"/>
                                    <w:szCs w:val="24"/>
                                  </w:rPr>
                                </w:pPr>
                                <w:r>
                                  <w:t xml:space="preserve">Figure 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SEQ Figure \* ARABIC </w:instrText>
                                </w:r>
                                <w:r>
                                  <w:fldChar w:fldCharType="separate"/>
                                </w:r>
                                <w:r w:rsidR="00D84C52">
                                  <w:rPr>
                                    <w:noProof/>
                                  </w:rPr>
                                  <w:t>8</w:t>
                                </w:r>
                                <w:r>
                                  <w:fldChar w:fldCharType="end"/>
                                </w:r>
                                <w:r>
                                  <w:t>: classification by the RVM.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CAAA0C" id="Group 46" o:spid="_x0000_s1045" style="position:absolute;left:0;text-align:left;margin-left:-18.4pt;margin-top:55.3pt;width:453.3pt;height:219.7pt;z-index:251773952;mso-position-horizontal-relative:margin;mso-width-relative:margin;mso-height-relative:margin" coordorigin="-2333,-2047" coordsize="57580,27905" o:gfxdata="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f6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/2VBLAwQKAAAAAAAAACEAmXWvKH6iBAB+ogQAFQAAAGRycy9tZWRpYS9pbWFnZTIuanBl&#10;Z//Y/+AAEEpGSUYAAQEBAFAAUAAA/9sAQwABAQEBAQEBAQEBAQEBAQEBAQEBAQEBAQEBAQEBAQEB&#10;AQEBAQEBAQEBAQEBAQEBAQEBAQEBAQEBAQEBAQEBAQEB/9sAQwEBAQEBAQEBAQEBAQEBAQEBAQEB&#10;AQEBAQEBAQEBAQEBAQEBAQEBAQEBAQEBAQEBAQEBAQEBAQEBAQEBAQEBAQEB/8AAEQgFsgYS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4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UNQv4rCEu5BcgiOMH5mbt&#10;9B6k++M4Ip19fQ2MJkkOWOQiA/MzfrgDIycV55qd8v2ebVtSvLW0tY5Y4DJdXMVtGjSnEUamVlTk&#10;sFXLZY8ct1CZO3m+36vyL7a1fMzMJWXcxO0MQFyScAdgOg9qK2lGqFVKwaOVIBBwpyCODnf3FFBN&#10;n/NL7n5efn+D7HT0UUUGg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">
                <v:group id="Group 42" o:spid="_x0000_s1046" style="position:absolute;left:27241;top:-904;width:28005;height:26761" coordorigin="27241,-1714" coordsize="28005,26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<v:shape id="Picture 40" o:spid="_x0000_s1047" type="#_x0000_t75" alt="Chart, scatter chart&#10;&#10;Description automatically generated" style="position:absolute;left:27241;top:-1714;width:25622;height:24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">
                    <v:imagedata r:id="rId18" o:title="Chart, scatter chart&#10;&#10;Description automatically generated"/>
                  </v:shape>
                  <v:shape id="Text Box 41" o:spid="_x0000_s1048" type="#_x0000_t202" style="position:absolute;left:29624;top:22761;width:25622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" stroked="f">
                    <v:textbox style="mso-fit-shape-to-text:t" inset="0,0,0,0">
                      <w:txbxContent>
                        <w:p w14:paraId="393B06B8" w14:textId="7D3CF5A7" w:rsidR="00714F53" w:rsidRPr="006B1665" w:rsidRDefault="00714F53" w:rsidP="00714F53">
                          <w:pPr>
                            <w:pStyle w:val="Caption"/>
                            <w:ind w:firstLine="0"/>
                            <w:rPr>
                              <w:noProof/>
                              <w:sz w:val="21"/>
                              <w:szCs w:val="24"/>
                            </w:rPr>
                          </w:pPr>
                          <w:r>
                            <w:t xml:space="preserve">Figure </w:t>
                          </w:r>
                          <w:r>
                            <w:fldChar w:fldCharType="begin"/>
                          </w:r>
                          <w:r>
                            <w:instrText xml:space="preserve"> SEQ Figure \* ARABIC </w:instrText>
                          </w:r>
                          <w:r>
                            <w:fldChar w:fldCharType="separate"/>
                          </w:r>
                          <w:r w:rsidR="00D84C52">
                            <w:rPr>
                              <w:noProof/>
                            </w:rPr>
                            <w:t>8</w:t>
                          </w:r>
                          <w:r>
                            <w:fldChar w:fldCharType="end"/>
                          </w:r>
                          <w:r>
                            <w:t>: classification by the GLM.</w:t>
                          </w:r>
                        </w:p>
                      </w:txbxContent>
                    </v:textbox>
                  </v:shape>
                </v:group>
                <v:group id="Group 45" o:spid="_x0000_s1049" style="position:absolute;left:-2333;top:-2047;width:29896;height:27904" coordorigin="-29146,-2047" coordsize="29897,27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<v:shape id="Picture 43" o:spid="_x0000_s1050" type="#_x0000_t75" alt="Diagram&#10;&#10;Description automatically generated" style="position:absolute;left:-29146;top:-2047;width:27660;height:259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">
                    <v:imagedata r:id="rId21" o:title="Diagram&#10;&#10;Description automatically generated"/>
                  </v:shape>
                  <v:shape id="Text Box 44" o:spid="_x0000_s1051" type="#_x0000_t202" style="position:absolute;left:-26909;top:23571;width:27659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" stroked="f">
                    <v:textbox style="mso-fit-shape-to-text:t" inset="0,0,0,0">
                      <w:txbxContent>
                        <w:p w14:paraId="4E874844" w14:textId="232E473F" w:rsidR="00714F53" w:rsidRPr="00806DE6" w:rsidRDefault="00714F53" w:rsidP="00714F53">
                          <w:pPr>
                            <w:pStyle w:val="Caption"/>
                            <w:rPr>
                              <w:noProof/>
                              <w:sz w:val="21"/>
                              <w:szCs w:val="24"/>
                            </w:rPr>
                          </w:pPr>
                          <w:r>
                            <w:t xml:space="preserve">Figure </w:t>
                          </w:r>
                          <w:r>
                            <w:fldChar w:fldCharType="begin"/>
                          </w:r>
                          <w:r>
                            <w:instrText xml:space="preserve"> SEQ Figure \* ARABIC </w:instrText>
                          </w:r>
                          <w:r>
                            <w:fldChar w:fldCharType="separate"/>
                          </w:r>
                          <w:r w:rsidR="00D84C52">
                            <w:rPr>
                              <w:noProof/>
                            </w:rPr>
                            <w:t>8</w:t>
                          </w:r>
                          <w:r>
                            <w:fldChar w:fldCharType="end"/>
                          </w:r>
                          <w:r>
                            <w:t>: classification by the RVM.</w:t>
                          </w:r>
                        </w:p>
                      </w:txbxContent>
                    </v:textbox>
                  </v:shape>
                </v:group>
                <w10:wrap type="tight" anchorx="margin"/>
              </v:group>
            </w:pict>
          </mc:Fallback>
        </mc:AlternateContent>
      </w:r>
      <w:r w:rsidR="0056205C">
        <w:t xml:space="preserve">As before, the </w:t>
      </w:r>
      <w:r w:rsidR="002177AA">
        <w:t>GLM fits the data completely, with perfect classification. However, it is clear that it will also overfit the data, given previous performance</w:t>
      </w:r>
      <w:r>
        <w:t>, so when exposed to new data, the errors will be much higher.</w:t>
      </w:r>
    </w:p>
    <w:p w14:paraId="76BD0AD2" w14:textId="73223203" w:rsidR="002724FC" w:rsidRDefault="002724FC" w:rsidP="002724FC">
      <w:pPr>
        <w:pStyle w:val="Heading2"/>
        <w:tabs>
          <w:tab w:val="clear" w:pos="-1549"/>
          <w:tab w:val="clear" w:pos="624"/>
          <w:tab w:val="left" w:pos="0"/>
        </w:tabs>
      </w:pPr>
      <w:r>
        <w:t>RVM</w:t>
      </w:r>
    </w:p>
    <w:p w14:paraId="65F72CE1" w14:textId="77777777" w:rsidR="005A25B9" w:rsidRPr="005A25B9" w:rsidRDefault="005A25B9" w:rsidP="005A25B9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5A25B9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results </w:t>
      </w:r>
      <w:r w:rsidRPr="005A25B9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5A25B9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RVM</w:t>
      </w:r>
      <w:r w:rsidRPr="005A25B9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A25B9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X, </w:t>
      </w:r>
      <w:r w:rsidRPr="005A25B9">
        <w:rPr>
          <w:rFonts w:ascii="Courier New" w:hAnsi="Courier New" w:cs="Courier New"/>
          <w:color w:val="8000FF"/>
          <w:sz w:val="20"/>
          <w:szCs w:val="20"/>
          <w:lang w:eastAsia="en-GB"/>
        </w:rPr>
        <w:t>t</w:t>
      </w:r>
      <w:r w:rsidRPr="005A25B9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, </w:t>
      </w:r>
      <w:r w:rsidRPr="005A25B9">
        <w:rPr>
          <w:rFonts w:ascii="Courier New" w:hAnsi="Courier New" w:cs="Courier New"/>
          <w:color w:val="8000FF"/>
          <w:sz w:val="20"/>
          <w:szCs w:val="20"/>
          <w:lang w:eastAsia="en-GB"/>
        </w:rPr>
        <w:t>mode</w:t>
      </w:r>
      <w:r w:rsidRPr="005A25B9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, </w:t>
      </w:r>
      <w:proofErr w:type="spellStart"/>
      <w:r w:rsidRPr="005A25B9">
        <w:rPr>
          <w:rFonts w:ascii="Courier New" w:hAnsi="Courier New" w:cs="Courier New"/>
          <w:color w:val="000000"/>
          <w:sz w:val="20"/>
          <w:szCs w:val="20"/>
          <w:lang w:eastAsia="en-GB"/>
        </w:rPr>
        <w:t>kernel_type</w:t>
      </w:r>
      <w:proofErr w:type="spellEnd"/>
      <w:r w:rsidRPr="005A25B9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, </w:t>
      </w:r>
      <w:proofErr w:type="spellStart"/>
      <w:r w:rsidRPr="005A25B9">
        <w:rPr>
          <w:rFonts w:ascii="Courier New" w:hAnsi="Courier New" w:cs="Courier New"/>
          <w:color w:val="000000"/>
          <w:sz w:val="20"/>
          <w:szCs w:val="20"/>
          <w:lang w:eastAsia="en-GB"/>
        </w:rPr>
        <w:t>maxIts</w:t>
      </w:r>
      <w:proofErr w:type="spellEnd"/>
      <w:r w:rsidRPr="005A25B9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5681AD32" w14:textId="77777777" w:rsidR="005A25B9" w:rsidRPr="005A25B9" w:rsidRDefault="005A25B9" w:rsidP="005A25B9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5A25B9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vectors </w:t>
      </w:r>
      <w:r w:rsidRPr="005A25B9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5A25B9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proofErr w:type="spellStart"/>
      <w:r w:rsidRPr="005A25B9">
        <w:rPr>
          <w:rFonts w:ascii="Courier New" w:hAnsi="Courier New" w:cs="Courier New"/>
          <w:color w:val="000000"/>
          <w:sz w:val="20"/>
          <w:szCs w:val="20"/>
          <w:lang w:eastAsia="en-GB"/>
        </w:rPr>
        <w:t>results</w:t>
      </w:r>
      <w:r w:rsidRPr="005A25B9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$</w:t>
      </w:r>
      <w:r w:rsidRPr="005A25B9">
        <w:rPr>
          <w:rFonts w:ascii="Courier New" w:hAnsi="Courier New" w:cs="Courier New"/>
          <w:color w:val="000000"/>
          <w:sz w:val="20"/>
          <w:szCs w:val="20"/>
          <w:lang w:eastAsia="en-GB"/>
        </w:rPr>
        <w:t>vectors</w:t>
      </w:r>
      <w:proofErr w:type="spellEnd"/>
    </w:p>
    <w:p w14:paraId="47DE41DD" w14:textId="77777777" w:rsidR="005A25B9" w:rsidRPr="005A25B9" w:rsidRDefault="005A25B9" w:rsidP="005A25B9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5A25B9">
        <w:rPr>
          <w:rFonts w:ascii="Courier New" w:hAnsi="Courier New" w:cs="Courier New"/>
          <w:color w:val="8000FF"/>
          <w:sz w:val="20"/>
          <w:szCs w:val="20"/>
          <w:lang w:eastAsia="en-GB"/>
        </w:rPr>
        <w:t>weights</w:t>
      </w:r>
      <w:r w:rsidRPr="005A25B9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5A25B9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5A25B9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proofErr w:type="spellStart"/>
      <w:r w:rsidRPr="005A25B9">
        <w:rPr>
          <w:rFonts w:ascii="Courier New" w:hAnsi="Courier New" w:cs="Courier New"/>
          <w:color w:val="000000"/>
          <w:sz w:val="20"/>
          <w:szCs w:val="20"/>
          <w:lang w:eastAsia="en-GB"/>
        </w:rPr>
        <w:t>results</w:t>
      </w:r>
      <w:r w:rsidRPr="005A25B9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$</w:t>
      </w:r>
      <w:r w:rsidRPr="005A25B9">
        <w:rPr>
          <w:rFonts w:ascii="Courier New" w:hAnsi="Courier New" w:cs="Courier New"/>
          <w:color w:val="8000FF"/>
          <w:sz w:val="20"/>
          <w:szCs w:val="20"/>
          <w:lang w:eastAsia="en-GB"/>
        </w:rPr>
        <w:t>weights</w:t>
      </w:r>
      <w:proofErr w:type="spellEnd"/>
    </w:p>
    <w:p w14:paraId="349187F0" w14:textId="77777777" w:rsidR="005A25B9" w:rsidRPr="005A25B9" w:rsidRDefault="005A25B9" w:rsidP="005A25B9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5A25B9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bias </w:t>
      </w:r>
      <w:r w:rsidRPr="005A25B9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5A25B9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proofErr w:type="spellStart"/>
      <w:r w:rsidRPr="005A25B9">
        <w:rPr>
          <w:rFonts w:ascii="Courier New" w:hAnsi="Courier New" w:cs="Courier New"/>
          <w:color w:val="000000"/>
          <w:sz w:val="20"/>
          <w:szCs w:val="20"/>
          <w:lang w:eastAsia="en-GB"/>
        </w:rPr>
        <w:t>results</w:t>
      </w:r>
      <w:r w:rsidRPr="005A25B9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$</w:t>
      </w:r>
      <w:r w:rsidRPr="005A25B9">
        <w:rPr>
          <w:rFonts w:ascii="Courier New" w:hAnsi="Courier New" w:cs="Courier New"/>
          <w:color w:val="000000"/>
          <w:sz w:val="20"/>
          <w:szCs w:val="20"/>
          <w:lang w:eastAsia="en-GB"/>
        </w:rPr>
        <w:t>bias</w:t>
      </w:r>
      <w:proofErr w:type="spellEnd"/>
    </w:p>
    <w:p w14:paraId="4E18D50F" w14:textId="77777777" w:rsidR="005A25B9" w:rsidRPr="005A25B9" w:rsidRDefault="005A25B9" w:rsidP="005A25B9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</w:p>
    <w:p w14:paraId="29B2763E" w14:textId="77777777" w:rsidR="005A25B9" w:rsidRPr="005A25B9" w:rsidRDefault="005A25B9" w:rsidP="005A25B9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5A25B9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PHI </w:t>
      </w:r>
      <w:r w:rsidRPr="005A25B9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A25B9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Kernel</w:t>
      </w:r>
      <w:r w:rsidRPr="005A25B9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5A25B9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X, X, </w:t>
      </w:r>
      <w:proofErr w:type="spellStart"/>
      <w:r w:rsidRPr="005A25B9">
        <w:rPr>
          <w:rFonts w:ascii="Courier New" w:hAnsi="Courier New" w:cs="Courier New"/>
          <w:color w:val="000000"/>
          <w:sz w:val="20"/>
          <w:szCs w:val="20"/>
          <w:lang w:eastAsia="en-GB"/>
        </w:rPr>
        <w:t>kernel_type</w:t>
      </w:r>
      <w:proofErr w:type="spellEnd"/>
      <w:r w:rsidRPr="005A25B9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3E6F018A" w14:textId="77777777" w:rsidR="005A25B9" w:rsidRPr="005A25B9" w:rsidRDefault="005A25B9" w:rsidP="005A25B9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proofErr w:type="spellStart"/>
      <w:r w:rsidRPr="005A25B9">
        <w:rPr>
          <w:rFonts w:ascii="Courier New" w:hAnsi="Courier New" w:cs="Courier New"/>
          <w:color w:val="000000"/>
          <w:sz w:val="20"/>
          <w:szCs w:val="20"/>
          <w:lang w:eastAsia="en-GB"/>
        </w:rPr>
        <w:t>y_moons_rvm</w:t>
      </w:r>
      <w:proofErr w:type="spellEnd"/>
      <w:r w:rsidRPr="005A25B9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5A25B9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5A25B9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PHI</w:t>
      </w:r>
      <w:r w:rsidRPr="005A25B9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[</w:t>
      </w:r>
      <w:r w:rsidRPr="005A25B9">
        <w:rPr>
          <w:rFonts w:ascii="Courier New" w:hAnsi="Courier New" w:cs="Courier New"/>
          <w:color w:val="000000"/>
          <w:sz w:val="20"/>
          <w:szCs w:val="20"/>
          <w:lang w:eastAsia="en-GB"/>
        </w:rPr>
        <w:t>, vectors</w:t>
      </w:r>
      <w:r w:rsidRPr="005A25B9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]</w:t>
      </w:r>
      <w:r w:rsidRPr="005A25B9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5A25B9">
        <w:rPr>
          <w:rFonts w:ascii="Courier New" w:hAnsi="Courier New" w:cs="Courier New"/>
          <w:color w:val="804000"/>
          <w:sz w:val="20"/>
          <w:szCs w:val="20"/>
          <w:lang w:eastAsia="en-GB"/>
        </w:rPr>
        <w:t>%*%</w:t>
      </w:r>
      <w:r w:rsidRPr="005A25B9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5A25B9">
        <w:rPr>
          <w:rFonts w:ascii="Courier New" w:hAnsi="Courier New" w:cs="Courier New"/>
          <w:color w:val="8000FF"/>
          <w:sz w:val="20"/>
          <w:szCs w:val="20"/>
          <w:lang w:eastAsia="en-GB"/>
        </w:rPr>
        <w:t>weights</w:t>
      </w:r>
      <w:r w:rsidRPr="005A25B9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5A25B9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+</w:t>
      </w:r>
      <w:r w:rsidRPr="005A25B9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bias;</w:t>
      </w:r>
    </w:p>
    <w:p w14:paraId="439ADCE1" w14:textId="77777777" w:rsidR="005A25B9" w:rsidRPr="005A25B9" w:rsidRDefault="005A25B9" w:rsidP="005A25B9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proofErr w:type="spellStart"/>
      <w:r w:rsidRPr="005A25B9">
        <w:rPr>
          <w:rFonts w:ascii="Courier New" w:hAnsi="Courier New" w:cs="Courier New"/>
          <w:color w:val="000000"/>
          <w:sz w:val="20"/>
          <w:szCs w:val="20"/>
          <w:lang w:eastAsia="en-GB"/>
        </w:rPr>
        <w:t>p_rvm</w:t>
      </w:r>
      <w:proofErr w:type="spellEnd"/>
      <w:r w:rsidRPr="005A25B9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5A25B9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5A25B9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sigmoid</w:t>
      </w:r>
      <w:r w:rsidRPr="005A25B9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proofErr w:type="spellStart"/>
      <w:r w:rsidRPr="005A25B9">
        <w:rPr>
          <w:rFonts w:ascii="Courier New" w:hAnsi="Courier New" w:cs="Courier New"/>
          <w:color w:val="000000"/>
          <w:sz w:val="20"/>
          <w:szCs w:val="20"/>
          <w:lang w:eastAsia="en-GB"/>
        </w:rPr>
        <w:t>y_moons_rvm</w:t>
      </w:r>
      <w:proofErr w:type="spellEnd"/>
      <w:r w:rsidRPr="005A25B9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27188419" w14:textId="77777777" w:rsidR="005A25B9" w:rsidRPr="005A25B9" w:rsidRDefault="005A25B9" w:rsidP="005A25B9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Times New Roman" w:hAnsi="Times New Roman"/>
          <w:sz w:val="24"/>
          <w:lang w:eastAsia="en-GB"/>
        </w:rPr>
      </w:pPr>
      <w:r w:rsidRPr="005A25B9">
        <w:rPr>
          <w:rFonts w:ascii="Courier New" w:hAnsi="Courier New" w:cs="Courier New"/>
          <w:color w:val="8000FF"/>
          <w:sz w:val="20"/>
          <w:szCs w:val="20"/>
          <w:lang w:eastAsia="en-GB"/>
        </w:rPr>
        <w:t>class</w:t>
      </w:r>
      <w:r w:rsidRPr="005A25B9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5A25B9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5A25B9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5A25B9">
        <w:rPr>
          <w:rFonts w:ascii="Courier New" w:hAnsi="Courier New" w:cs="Courier New"/>
          <w:color w:val="8000FF"/>
          <w:sz w:val="20"/>
          <w:szCs w:val="20"/>
          <w:lang w:eastAsia="en-GB"/>
        </w:rPr>
        <w:t>round</w:t>
      </w:r>
      <w:r w:rsidRPr="005A25B9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proofErr w:type="spellStart"/>
      <w:r w:rsidRPr="005A25B9">
        <w:rPr>
          <w:rFonts w:ascii="Courier New" w:hAnsi="Courier New" w:cs="Courier New"/>
          <w:color w:val="000000"/>
          <w:sz w:val="20"/>
          <w:szCs w:val="20"/>
          <w:lang w:eastAsia="en-GB"/>
        </w:rPr>
        <w:t>p_rvm</w:t>
      </w:r>
      <w:proofErr w:type="spellEnd"/>
      <w:r w:rsidRPr="005A25B9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36BC279C" w14:textId="1499A3E2" w:rsidR="0001054E" w:rsidRDefault="0001054E" w:rsidP="0001054E">
      <w:pPr>
        <w:spacing w:line="240" w:lineRule="auto"/>
        <w:ind w:firstLine="0"/>
        <w:jc w:val="left"/>
      </w:pPr>
    </w:p>
    <w:p w14:paraId="136F893F" w14:textId="77777777" w:rsidR="0076762F" w:rsidRPr="0076762F" w:rsidRDefault="0076762F" w:rsidP="0076762F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808080"/>
          <w:sz w:val="20"/>
          <w:szCs w:val="20"/>
          <w:lang w:eastAsia="en-GB"/>
        </w:rPr>
      </w:pPr>
      <w:r w:rsidRPr="0076762F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[</w:t>
      </w:r>
      <w:r w:rsidRPr="0076762F">
        <w:rPr>
          <w:rFonts w:ascii="Courier New" w:hAnsi="Courier New" w:cs="Courier New"/>
          <w:color w:val="FF8000"/>
          <w:sz w:val="20"/>
          <w:szCs w:val="20"/>
          <w:lang w:eastAsia="en-GB"/>
        </w:rPr>
        <w:t>1</w:t>
      </w:r>
      <w:r w:rsidRPr="0076762F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]</w:t>
      </w:r>
      <w:r w:rsidRPr="0076762F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76762F">
        <w:rPr>
          <w:rFonts w:ascii="Courier New" w:hAnsi="Courier New" w:cs="Courier New"/>
          <w:color w:val="808080"/>
          <w:sz w:val="20"/>
          <w:szCs w:val="20"/>
          <w:lang w:eastAsia="en-GB"/>
        </w:rPr>
        <w:t>"RVM (radial kernel) classification report:</w:t>
      </w:r>
    </w:p>
    <w:p w14:paraId="38F0ED42" w14:textId="77777777" w:rsidR="0076762F" w:rsidRPr="0076762F" w:rsidRDefault="0076762F" w:rsidP="0076762F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808080"/>
          <w:sz w:val="20"/>
          <w:szCs w:val="20"/>
          <w:lang w:eastAsia="en-GB"/>
        </w:rPr>
      </w:pPr>
      <w:r w:rsidRPr="0076762F">
        <w:rPr>
          <w:rFonts w:ascii="Courier New" w:hAnsi="Courier New" w:cs="Courier New"/>
          <w:color w:val="808080"/>
          <w:sz w:val="20"/>
          <w:szCs w:val="20"/>
          <w:lang w:eastAsia="en-GB"/>
        </w:rPr>
        <w:t xml:space="preserve">             precision 1,</w:t>
      </w:r>
    </w:p>
    <w:p w14:paraId="0DCADFBC" w14:textId="77777777" w:rsidR="0076762F" w:rsidRPr="0076762F" w:rsidRDefault="0076762F" w:rsidP="0076762F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808080"/>
          <w:sz w:val="20"/>
          <w:szCs w:val="20"/>
          <w:lang w:eastAsia="en-GB"/>
        </w:rPr>
      </w:pPr>
      <w:r w:rsidRPr="0076762F">
        <w:rPr>
          <w:rFonts w:ascii="Courier New" w:hAnsi="Courier New" w:cs="Courier New"/>
          <w:color w:val="808080"/>
          <w:sz w:val="20"/>
          <w:szCs w:val="20"/>
          <w:lang w:eastAsia="en-GB"/>
        </w:rPr>
        <w:t xml:space="preserve">             recall 1,</w:t>
      </w:r>
    </w:p>
    <w:p w14:paraId="3AF5F235" w14:textId="77777777" w:rsidR="0076762F" w:rsidRPr="0076762F" w:rsidRDefault="0076762F" w:rsidP="0076762F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808080"/>
          <w:sz w:val="20"/>
          <w:szCs w:val="20"/>
          <w:lang w:eastAsia="en-GB"/>
        </w:rPr>
      </w:pPr>
      <w:r w:rsidRPr="0076762F">
        <w:rPr>
          <w:rFonts w:ascii="Courier New" w:hAnsi="Courier New" w:cs="Courier New"/>
          <w:color w:val="808080"/>
          <w:sz w:val="20"/>
          <w:szCs w:val="20"/>
          <w:lang w:eastAsia="en-GB"/>
        </w:rPr>
        <w:t xml:space="preserve">             f1-score 1, </w:t>
      </w:r>
    </w:p>
    <w:p w14:paraId="0859BCF7" w14:textId="77777777" w:rsidR="0076762F" w:rsidRPr="0076762F" w:rsidRDefault="0076762F" w:rsidP="0076762F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Times New Roman" w:hAnsi="Times New Roman"/>
          <w:sz w:val="24"/>
          <w:lang w:eastAsia="en-GB"/>
        </w:rPr>
      </w:pPr>
      <w:r w:rsidRPr="0076762F">
        <w:rPr>
          <w:rFonts w:ascii="Courier New" w:hAnsi="Courier New" w:cs="Courier New"/>
          <w:color w:val="808080"/>
          <w:sz w:val="20"/>
          <w:szCs w:val="20"/>
          <w:lang w:eastAsia="en-GB"/>
        </w:rPr>
        <w:t xml:space="preserve">             with 33 relevance vectors"</w:t>
      </w:r>
    </w:p>
    <w:p w14:paraId="6530D923" w14:textId="1E0701DD" w:rsidR="005A25B9" w:rsidRDefault="005A25B9" w:rsidP="0001054E">
      <w:pPr>
        <w:spacing w:line="240" w:lineRule="auto"/>
        <w:ind w:firstLine="0"/>
        <w:jc w:val="left"/>
      </w:pPr>
    </w:p>
    <w:p w14:paraId="0DDF2F37" w14:textId="480D9908" w:rsidR="005A25B9" w:rsidRDefault="0076762F" w:rsidP="0001054E">
      <w:pPr>
        <w:spacing w:line="240" w:lineRule="auto"/>
        <w:ind w:firstLine="0"/>
        <w:jc w:val="left"/>
      </w:pPr>
      <w:r>
        <w:t xml:space="preserve">The RVM obtains a perfect classification score, </w:t>
      </w:r>
      <w:r w:rsidR="00F30B46">
        <w:t xml:space="preserve">and as can be seen in the plot, the contours seem reasonable, so we can assume it will generalise fairly well. </w:t>
      </w:r>
      <w:r w:rsidR="00C513AB">
        <w:t>The number of relevance vectors is only 33, so this is a sparser solution than the SVM.</w:t>
      </w:r>
    </w:p>
    <w:p w14:paraId="1A791FD5" w14:textId="46756D37" w:rsidR="00C73FBD" w:rsidRDefault="00C513AB" w:rsidP="00C73FBD">
      <w:pPr>
        <w:pStyle w:val="Heading1"/>
        <w:numPr>
          <w:ilvl w:val="0"/>
          <w:numId w:val="0"/>
        </w:numPr>
      </w:pPr>
      <w:r>
        <w:lastRenderedPageBreak/>
        <w:t>Discussion</w:t>
      </w:r>
    </w:p>
    <w:p w14:paraId="6F71A4A0" w14:textId="544BBEA6" w:rsidR="00C73FBD" w:rsidRDefault="00C73FBD" w:rsidP="00C73FBD">
      <w:pPr>
        <w:ind w:firstLine="0"/>
      </w:pPr>
      <w:r>
        <w:t xml:space="preserve">Given the data, we can now discuss the performance of the RVM against the SVM, and the non-kernelized version, the GLM. </w:t>
      </w:r>
      <w:r w:rsidR="0081577F">
        <w:t>T</w:t>
      </w:r>
      <w:r>
        <w:t>he RVM perform</w:t>
      </w:r>
      <w:r w:rsidR="0081577F">
        <w:t>ed</w:t>
      </w:r>
      <w:r>
        <w:t xml:space="preserve"> well at both tasks, with comparable accuracy to the SVM, </w:t>
      </w:r>
      <w:r w:rsidR="002E437E">
        <w:t xml:space="preserve">and a notable increase in sparsity, with fewer relevance vectors in each model. Indeed, it outperforms the SVM in classification, although without application to a test set this is not </w:t>
      </w:r>
      <w:r w:rsidR="00E325BD">
        <w:t xml:space="preserve">reliable. </w:t>
      </w:r>
      <w:r w:rsidR="0053728E">
        <w:t xml:space="preserve">It also lacks hyperparameters to set, an advantage over the SVM. </w:t>
      </w:r>
      <w:r w:rsidR="0053728E">
        <w:t>With continued tweaks to the code, particularly experimenting with the pruning threshold and the convergence parameter, it may be possible to outperform the SVM.</w:t>
      </w:r>
      <w:r w:rsidR="0053728E">
        <w:t xml:space="preserve"> </w:t>
      </w:r>
      <w:r w:rsidR="00E325BD">
        <w:t>Compared to the GLM, the accuracy and generalisation is clearly superior, with far less overfitting</w:t>
      </w:r>
      <w:r w:rsidR="004320DA">
        <w:t xml:space="preserve">, thanks to the regularisation effect </w:t>
      </w:r>
      <w:r w:rsidR="00CC3504">
        <w:t xml:space="preserve">of the Gaussian prior. </w:t>
      </w:r>
    </w:p>
    <w:p w14:paraId="1FA074A2" w14:textId="69A73122" w:rsidR="00CC3504" w:rsidRDefault="00CC3504" w:rsidP="00C73FBD">
      <w:pPr>
        <w:ind w:firstLine="0"/>
      </w:pPr>
    </w:p>
    <w:p w14:paraId="47B9B653" w14:textId="0A66F5B5" w:rsidR="005A25B9" w:rsidRDefault="00CC3504" w:rsidP="002475D1">
      <w:pPr>
        <w:ind w:firstLine="0"/>
      </w:pPr>
      <w:r>
        <w:t xml:space="preserve">However, </w:t>
      </w:r>
      <w:r w:rsidR="0081577F">
        <w:t xml:space="preserve">several shortcomings were noted. Firstly, </w:t>
      </w:r>
      <w:r w:rsidR="00D269D2">
        <w:t xml:space="preserve">the training time was much longer for the RVM, particularly in classification. </w:t>
      </w:r>
      <w:r w:rsidR="007948A1">
        <w:t>The</w:t>
      </w:r>
      <w:r w:rsidR="00D269D2">
        <w:t xml:space="preserve"> </w:t>
      </w:r>
      <w:r w:rsidR="00A0657F">
        <w:t xml:space="preserve">RVM requires the inversion of an </w:t>
      </w:r>
      <m:oMath>
        <m:r>
          <w:rPr>
            <w:rFonts w:ascii="Cambria Math" w:hAnsi="Cambria Math"/>
          </w:rPr>
          <m:t>M×M</m:t>
        </m:r>
      </m:oMath>
      <w:r w:rsidR="00A0657F">
        <w:t xml:space="preserve"> matrix, with complexity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M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e>
        </m:d>
        <m:r>
          <w:rPr>
            <w:rFonts w:ascii="Cambria Math" w:hAnsi="Cambria Math"/>
          </w:rPr>
          <m:t>,</m:t>
        </m:r>
      </m:oMath>
      <w:r w:rsidR="00A0657F">
        <w:t xml:space="preserve"> while an SVM training is 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 w:rsidR="00C21937">
        <w:t>, and the classification mode requires the iterative calculation of the posterior, greatly increasing computational time</w:t>
      </w:r>
      <w:r w:rsidR="00EA5596">
        <w:t>. This implementation has not been optimized, and a newer version</w:t>
      </w:r>
      <w:sdt>
        <w:sdtPr>
          <w:id w:val="-50928020"/>
          <w:citation/>
        </w:sdtPr>
        <w:sdtContent>
          <w:r w:rsidR="008069BF">
            <w:fldChar w:fldCharType="begin"/>
          </w:r>
          <w:r w:rsidR="008069BF">
            <w:instrText xml:space="preserve"> CITATION Mic01 \l 2057 </w:instrText>
          </w:r>
          <w:r w:rsidR="008069BF">
            <w:fldChar w:fldCharType="separate"/>
          </w:r>
          <w:r w:rsidR="008069BF">
            <w:rPr>
              <w:noProof/>
            </w:rPr>
            <w:t xml:space="preserve"> [3]</w:t>
          </w:r>
          <w:r w:rsidR="008069BF">
            <w:fldChar w:fldCharType="end"/>
          </w:r>
        </w:sdtContent>
      </w:sdt>
      <w:r w:rsidR="00EA5596">
        <w:t xml:space="preserve"> of the RVM was proposed</w:t>
      </w:r>
      <w:r w:rsidR="008069BF">
        <w:t xml:space="preserve"> in 2001, with an improved running time, so these concerns may be addressed in future work.</w:t>
      </w:r>
      <w:r w:rsidR="002475D1">
        <w:t xml:space="preserve"> It is also noted that the RVM</w:t>
      </w:r>
      <w:r w:rsidR="00D00805">
        <w:t xml:space="preserve"> can get stuck in local optimum, a disadvantage compared to the SVM.</w:t>
      </w:r>
    </w:p>
    <w:p w14:paraId="37AAEA64" w14:textId="3E485ABE" w:rsidR="0001054E" w:rsidRDefault="0001054E" w:rsidP="00D00805">
      <w:pPr>
        <w:pStyle w:val="Heading1"/>
        <w:numPr>
          <w:ilvl w:val="0"/>
          <w:numId w:val="0"/>
        </w:numPr>
      </w:pPr>
      <w:r>
        <w:t>Conclusions</w:t>
      </w:r>
    </w:p>
    <w:p w14:paraId="3BEFDD22" w14:textId="379F0D08" w:rsidR="00A2781F" w:rsidRDefault="00732710" w:rsidP="00A2781F">
      <w:pPr>
        <w:pStyle w:val="Firstparagraph"/>
      </w:pPr>
      <w:r>
        <w:t>The RVM was successfully implemented and compared to its non-kernelized version, the Bayesian GLM, and the SVM, for both classification and regression. It was found to outperform the GLM in both tasks, and the SVM for classification</w:t>
      </w:r>
      <w:r w:rsidR="00483683">
        <w:t>, with comparable results in regression. It also produced sparser solutions than the SVM, and can produce posterior distributions over the weights</w:t>
      </w:r>
      <w:r w:rsidR="008455A7">
        <w:t>, which the SVM can only estimate.</w:t>
      </w:r>
      <w:r w:rsidR="006501C3">
        <w:t xml:space="preserve"> Given the similar functional form to the SVM, which has been applied in a great variety of work, the RVM </w:t>
      </w:r>
      <w:r w:rsidR="003F1E6C">
        <w:t>presents a promising technique for a broad range of machine learning problems.</w:t>
      </w:r>
    </w:p>
    <w:sdt>
      <w:sdtPr>
        <w:id w:val="1636678621"/>
        <w:docPartObj>
          <w:docPartGallery w:val="Bibliographies"/>
          <w:docPartUnique/>
        </w:docPartObj>
      </w:sdtPr>
      <w:sdtEndPr>
        <w:rPr>
          <w:rFonts w:cs="Times New Roman"/>
          <w:b w:val="0"/>
          <w:bCs w:val="0"/>
          <w:sz w:val="21"/>
          <w:szCs w:val="24"/>
        </w:rPr>
      </w:sdtEndPr>
      <w:sdtContent>
        <w:p w14:paraId="0C0F8BAD" w14:textId="0A4C6B8F" w:rsidR="00A2781F" w:rsidRDefault="00A2781F">
          <w:pPr>
            <w:pStyle w:val="Heading1"/>
          </w:pPr>
          <w:r>
            <w:t>References</w:t>
          </w:r>
        </w:p>
        <w:sdt>
          <w:sdtPr>
            <w:id w:val="-573587230"/>
            <w:bibliography/>
          </w:sdtPr>
          <w:sdtContent>
            <w:p w14:paraId="143C6639" w14:textId="77777777" w:rsidR="00A2781F" w:rsidRDefault="00A2781F">
              <w:pPr>
                <w:rPr>
                  <w:rFonts w:ascii="Times New Roman" w:hAnsi="Times New Roman"/>
                  <w:noProof/>
                  <w:sz w:val="20"/>
                  <w:szCs w:val="20"/>
                  <w:lang w:val="sv-SE" w:eastAsia="sv-SE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637"/>
                <w:gridCol w:w="8009"/>
              </w:tblGrid>
              <w:tr w:rsidR="00A2781F" w14:paraId="4EE93375" w14:textId="77777777">
                <w:trPr>
                  <w:divId w:val="10718561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DD96175" w14:textId="4FA551B5" w:rsidR="00A2781F" w:rsidRDefault="00A2781F">
                    <w:pPr>
                      <w:pStyle w:val="Bibliography"/>
                      <w:rPr>
                        <w:noProof/>
                        <w:sz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77C8439" w14:textId="77777777" w:rsidR="00A2781F" w:rsidRDefault="00A2781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M. Murat, “Can you interpret probabilistically the output of a Support Vector Machine?,” 12 October 2019. [Online]. Available: https://mmuratarat.github.io/2019-10-12/probabilistic-output-of-svm. [Accessed 12 January 2021].</w:t>
                    </w:r>
                  </w:p>
                </w:tc>
              </w:tr>
              <w:tr w:rsidR="00A2781F" w14:paraId="58BE41F7" w14:textId="77777777">
                <w:trPr>
                  <w:divId w:val="10718561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367E48C" w14:textId="77777777" w:rsidR="00A2781F" w:rsidRDefault="00A2781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3B7AEEB" w14:textId="77777777" w:rsidR="00A2781F" w:rsidRDefault="00A2781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M. E. Tipping, “The Relevance Vector Machine,” in </w:t>
                    </w:r>
                    <w:r>
                      <w:rPr>
                        <w:i/>
                        <w:iCs/>
                        <w:noProof/>
                      </w:rPr>
                      <w:t>NIPS</w:t>
                    </w:r>
                    <w:r>
                      <w:rPr>
                        <w:noProof/>
                      </w:rPr>
                      <w:t xml:space="preserve">, Cambridge, 1999. </w:t>
                    </w:r>
                  </w:p>
                </w:tc>
              </w:tr>
              <w:tr w:rsidR="00A2781F" w14:paraId="0C2AE177" w14:textId="77777777">
                <w:trPr>
                  <w:divId w:val="10718561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5F57D58" w14:textId="77777777" w:rsidR="00A2781F" w:rsidRDefault="00A2781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5D65FEE" w14:textId="77777777" w:rsidR="00A2781F" w:rsidRDefault="00A2781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M. E. Tipping, “Sparse Bayesian Learning and the Relevance Vector Machine,” </w:t>
                    </w:r>
                    <w:r>
                      <w:rPr>
                        <w:i/>
                        <w:iCs/>
                        <w:noProof/>
                      </w:rPr>
                      <w:t xml:space="preserve">Journal of Machine Learning Research, </w:t>
                    </w:r>
                    <w:r>
                      <w:rPr>
                        <w:noProof/>
                      </w:rPr>
                      <w:t xml:space="preserve">vol. 1, pp. 211-244, 2001. </w:t>
                    </w:r>
                  </w:p>
                </w:tc>
              </w:tr>
            </w:tbl>
            <w:p w14:paraId="3EBBACA8" w14:textId="20DFE74C" w:rsidR="003F1E6C" w:rsidRDefault="00A2781F" w:rsidP="00A2781F">
              <w:pPr>
                <w:ind w:firstLine="0"/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3F2D22B6" w14:textId="411C4C21" w:rsidR="003F1E6C" w:rsidRDefault="003F1E6C" w:rsidP="003F1E6C">
      <w:pPr>
        <w:pStyle w:val="Heading1"/>
        <w:numPr>
          <w:ilvl w:val="0"/>
          <w:numId w:val="0"/>
        </w:numPr>
      </w:pPr>
      <w:r>
        <w:t>Appendix</w:t>
      </w:r>
    </w:p>
    <w:p w14:paraId="1FF3D3C1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8000"/>
          <w:sz w:val="20"/>
          <w:szCs w:val="20"/>
          <w:lang w:eastAsia="en-GB"/>
        </w:rPr>
        <w:t># Estimates the relevance vectors and their weights</w:t>
      </w:r>
    </w:p>
    <w:p w14:paraId="680F5559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8000"/>
          <w:sz w:val="20"/>
          <w:szCs w:val="20"/>
          <w:lang w:eastAsia="en-GB"/>
        </w:rPr>
        <w:t>#</w:t>
      </w:r>
    </w:p>
    <w:p w14:paraId="2F4A270D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8000"/>
          <w:sz w:val="20"/>
          <w:szCs w:val="20"/>
          <w:lang w:eastAsia="en-GB"/>
        </w:rPr>
        <w:t># OUTPUTS</w:t>
      </w:r>
    </w:p>
    <w:p w14:paraId="4AC8F0E5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8000"/>
          <w:sz w:val="20"/>
          <w:szCs w:val="20"/>
          <w:lang w:eastAsia="en-GB"/>
        </w:rPr>
        <w:t>#   vectors      indices of the relevance vectors in the training set</w:t>
      </w:r>
    </w:p>
    <w:p w14:paraId="19CE4C7F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8000"/>
          <w:sz w:val="20"/>
          <w:szCs w:val="20"/>
          <w:lang w:eastAsia="en-GB"/>
        </w:rPr>
        <w:t xml:space="preserve">#   weights      </w:t>
      </w:r>
      <w:proofErr w:type="spellStart"/>
      <w:r w:rsidRPr="00BE7183">
        <w:rPr>
          <w:rFonts w:ascii="Courier New" w:hAnsi="Courier New" w:cs="Courier New"/>
          <w:color w:val="008000"/>
          <w:sz w:val="20"/>
          <w:szCs w:val="20"/>
          <w:lang w:eastAsia="en-GB"/>
        </w:rPr>
        <w:t>weights</w:t>
      </w:r>
      <w:proofErr w:type="spellEnd"/>
      <w:r w:rsidRPr="00BE7183">
        <w:rPr>
          <w:rFonts w:ascii="Courier New" w:hAnsi="Courier New" w:cs="Courier New"/>
          <w:color w:val="008000"/>
          <w:sz w:val="20"/>
          <w:szCs w:val="20"/>
          <w:lang w:eastAsia="en-GB"/>
        </w:rPr>
        <w:t xml:space="preserve"> of the relevance vectors</w:t>
      </w:r>
    </w:p>
    <w:p w14:paraId="1A596CAC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8000"/>
          <w:sz w:val="20"/>
          <w:szCs w:val="20"/>
          <w:lang w:eastAsia="en-GB"/>
        </w:rPr>
        <w:t>#</w:t>
      </w:r>
    </w:p>
    <w:p w14:paraId="73AAAF5D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8000"/>
          <w:sz w:val="20"/>
          <w:szCs w:val="20"/>
          <w:lang w:eastAsia="en-GB"/>
        </w:rPr>
        <w:t># INPUTS</w:t>
      </w:r>
    </w:p>
    <w:p w14:paraId="76167B6B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8000"/>
          <w:sz w:val="20"/>
          <w:szCs w:val="20"/>
          <w:lang w:eastAsia="en-GB"/>
        </w:rPr>
        <w:t>#   phi     data representation in kernel basis form</w:t>
      </w:r>
    </w:p>
    <w:p w14:paraId="5789A2CB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8000"/>
          <w:sz w:val="20"/>
          <w:szCs w:val="20"/>
          <w:lang w:eastAsia="en-GB"/>
        </w:rPr>
        <w:t>#   t       target values</w:t>
      </w:r>
    </w:p>
    <w:p w14:paraId="56372760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8000"/>
          <w:sz w:val="20"/>
          <w:szCs w:val="20"/>
          <w:lang w:eastAsia="en-GB"/>
        </w:rPr>
        <w:t>#   mode    string, either (REGRESSION | CLASSIFICATION)</w:t>
      </w:r>
    </w:p>
    <w:p w14:paraId="1CEE81B7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8000"/>
          <w:sz w:val="20"/>
          <w:szCs w:val="20"/>
          <w:lang w:eastAsia="en-GB"/>
        </w:rPr>
        <w:t>#   kernel  string, kernel type (distance | gauss | radial)</w:t>
      </w:r>
    </w:p>
    <w:p w14:paraId="04F31C48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8000"/>
          <w:sz w:val="20"/>
          <w:szCs w:val="20"/>
          <w:lang w:eastAsia="en-GB"/>
        </w:rPr>
        <w:t>#   alpha   initial hyperparameters</w:t>
      </w:r>
    </w:p>
    <w:p w14:paraId="7D909E9D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8000"/>
          <w:sz w:val="20"/>
          <w:szCs w:val="20"/>
          <w:lang w:eastAsia="en-GB"/>
        </w:rPr>
        <w:t xml:space="preserve">#   </w:t>
      </w:r>
      <w:proofErr w:type="spellStart"/>
      <w:r w:rsidRPr="00BE7183">
        <w:rPr>
          <w:rFonts w:ascii="Courier New" w:hAnsi="Courier New" w:cs="Courier New"/>
          <w:color w:val="008000"/>
          <w:sz w:val="20"/>
          <w:szCs w:val="20"/>
          <w:lang w:eastAsia="en-GB"/>
        </w:rPr>
        <w:t>max_it</w:t>
      </w:r>
      <w:proofErr w:type="spellEnd"/>
      <w:r w:rsidRPr="00BE7183">
        <w:rPr>
          <w:rFonts w:ascii="Courier New" w:hAnsi="Courier New" w:cs="Courier New"/>
          <w:color w:val="008000"/>
          <w:sz w:val="20"/>
          <w:szCs w:val="20"/>
          <w:lang w:eastAsia="en-GB"/>
        </w:rPr>
        <w:t xml:space="preserve">   maximum iterations</w:t>
      </w:r>
    </w:p>
    <w:p w14:paraId="3021F089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8000"/>
          <w:sz w:val="20"/>
          <w:szCs w:val="20"/>
          <w:lang w:eastAsia="en-GB"/>
        </w:rPr>
        <w:t>#</w:t>
      </w:r>
    </w:p>
    <w:p w14:paraId="21158938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RVM_train</w:t>
      </w:r>
      <w:proofErr w:type="spellEnd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FF"/>
          <w:sz w:val="20"/>
          <w:szCs w:val="20"/>
          <w:lang w:eastAsia="en-GB"/>
        </w:rPr>
        <w:t>function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PHI, 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t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, 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mode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, alpha, 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kernel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, 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max_it</w:t>
      </w:r>
      <w:proofErr w:type="spellEnd"/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523DEDD4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</w:t>
      </w:r>
    </w:p>
    <w:p w14:paraId="2CD9B89B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N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proofErr w:type="spellStart"/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nrow</w:t>
      </w:r>
      <w:proofErr w:type="spellEnd"/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PHI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378BDCF0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M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proofErr w:type="spellStart"/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ncol</w:t>
      </w:r>
      <w:proofErr w:type="spellEnd"/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PHI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0BA7B9BC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</w:t>
      </w:r>
    </w:p>
    <w:p w14:paraId="3C8D0CE8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w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matrix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FF8000"/>
          <w:sz w:val="20"/>
          <w:szCs w:val="20"/>
          <w:lang w:eastAsia="en-GB"/>
        </w:rPr>
        <w:t>0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L, </w:t>
      </w:r>
      <w:proofErr w:type="spellStart"/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nrow</w:t>
      </w:r>
      <w:proofErr w:type="spellEnd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M, </w:t>
      </w:r>
      <w:proofErr w:type="spellStart"/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ncol</w:t>
      </w:r>
      <w:proofErr w:type="spellEnd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color w:val="FF8000"/>
          <w:sz w:val="20"/>
          <w:szCs w:val="20"/>
          <w:lang w:eastAsia="en-GB"/>
        </w:rPr>
        <w:t>1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0A34EF2F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alpha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matrix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alpha, </w:t>
      </w:r>
      <w:proofErr w:type="spellStart"/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nrow</w:t>
      </w:r>
      <w:proofErr w:type="spellEnd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M, </w:t>
      </w:r>
      <w:proofErr w:type="spellStart"/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ncol</w:t>
      </w:r>
      <w:proofErr w:type="spellEnd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color w:val="FF8000"/>
          <w:sz w:val="20"/>
          <w:szCs w:val="20"/>
          <w:lang w:eastAsia="en-GB"/>
        </w:rPr>
        <w:t>1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2BC89BD1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gamma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matrix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FF8000"/>
          <w:sz w:val="20"/>
          <w:szCs w:val="20"/>
          <w:lang w:eastAsia="en-GB"/>
        </w:rPr>
        <w:t>1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L, </w:t>
      </w:r>
      <w:proofErr w:type="spellStart"/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nrow</w:t>
      </w:r>
      <w:proofErr w:type="spellEnd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M, </w:t>
      </w:r>
      <w:proofErr w:type="spellStart"/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ncol</w:t>
      </w:r>
      <w:proofErr w:type="spellEnd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color w:val="FF8000"/>
          <w:sz w:val="20"/>
          <w:szCs w:val="20"/>
          <w:lang w:eastAsia="en-GB"/>
        </w:rPr>
        <w:t>1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4A0E6E2D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PHIt</w:t>
      </w:r>
      <w:proofErr w:type="spellEnd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t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PHI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color w:val="804000"/>
          <w:sz w:val="20"/>
          <w:szCs w:val="20"/>
          <w:lang w:eastAsia="en-GB"/>
        </w:rPr>
        <w:t>%*%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t</w:t>
      </w:r>
    </w:p>
    <w:p w14:paraId="26A5989B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</w:t>
      </w:r>
    </w:p>
    <w:p w14:paraId="39DC2722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</w:t>
      </w:r>
      <w:r w:rsidRPr="00BE7183">
        <w:rPr>
          <w:rFonts w:ascii="Courier New" w:hAnsi="Courier New" w:cs="Courier New"/>
          <w:color w:val="008000"/>
          <w:sz w:val="20"/>
          <w:szCs w:val="20"/>
          <w:lang w:eastAsia="en-GB"/>
        </w:rPr>
        <w:t># convergence parameter</w:t>
      </w:r>
    </w:p>
    <w:p w14:paraId="4DD61F5D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CONVERGENCE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color w:val="FF8000"/>
          <w:sz w:val="20"/>
          <w:szCs w:val="20"/>
          <w:lang w:eastAsia="en-GB"/>
        </w:rPr>
        <w:t>1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E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-</w:t>
      </w:r>
      <w:r w:rsidRPr="00BE7183">
        <w:rPr>
          <w:rFonts w:ascii="Courier New" w:hAnsi="Courier New" w:cs="Courier New"/>
          <w:color w:val="FF8000"/>
          <w:sz w:val="20"/>
          <w:szCs w:val="20"/>
          <w:lang w:eastAsia="en-GB"/>
        </w:rPr>
        <w:t>3</w:t>
      </w:r>
    </w:p>
    <w:p w14:paraId="2A7E0EB9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</w:t>
      </w:r>
    </w:p>
    <w:p w14:paraId="4107A42D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</w:t>
      </w:r>
      <w:r w:rsidRPr="00BE7183">
        <w:rPr>
          <w:rFonts w:ascii="Courier New" w:hAnsi="Courier New" w:cs="Courier New"/>
          <w:color w:val="008000"/>
          <w:sz w:val="20"/>
          <w:szCs w:val="20"/>
          <w:lang w:eastAsia="en-GB"/>
        </w:rPr>
        <w:t xml:space="preserve"># maximum alpha size </w:t>
      </w:r>
    </w:p>
    <w:p w14:paraId="5D322B70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</w:t>
      </w:r>
      <w:r w:rsidRPr="00BE7183">
        <w:rPr>
          <w:rFonts w:ascii="Courier New" w:hAnsi="Courier New" w:cs="Courier New"/>
          <w:color w:val="008000"/>
          <w:sz w:val="20"/>
          <w:szCs w:val="20"/>
          <w:lang w:eastAsia="en-GB"/>
        </w:rPr>
        <w:t># if alpha exceeds for a vector,</w:t>
      </w:r>
    </w:p>
    <w:p w14:paraId="68B94067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</w:t>
      </w:r>
      <w:r w:rsidRPr="00BE7183">
        <w:rPr>
          <w:rFonts w:ascii="Courier New" w:hAnsi="Courier New" w:cs="Courier New"/>
          <w:color w:val="008000"/>
          <w:sz w:val="20"/>
          <w:szCs w:val="20"/>
          <w:lang w:eastAsia="en-GB"/>
        </w:rPr>
        <w:t># prune that vector</w:t>
      </w:r>
    </w:p>
    <w:p w14:paraId="25E88BA8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PRUNING_THRESHOLD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color w:val="FF8000"/>
          <w:sz w:val="20"/>
          <w:szCs w:val="20"/>
          <w:lang w:eastAsia="en-GB"/>
        </w:rPr>
        <w:t>1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e9</w:t>
      </w:r>
    </w:p>
    <w:p w14:paraId="65427682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</w:t>
      </w:r>
    </w:p>
    <w:p w14:paraId="41C94832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LAST_IT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FF"/>
          <w:sz w:val="20"/>
          <w:szCs w:val="20"/>
          <w:lang w:eastAsia="en-GB"/>
        </w:rPr>
        <w:t>FALSE</w:t>
      </w:r>
    </w:p>
    <w:p w14:paraId="61E38060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REGRESSION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strcmp</w:t>
      </w:r>
      <w:proofErr w:type="spellEnd"/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mode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, </w:t>
      </w:r>
      <w:r w:rsidRPr="00BE7183">
        <w:rPr>
          <w:rFonts w:ascii="Courier New" w:hAnsi="Courier New" w:cs="Courier New"/>
          <w:color w:val="808080"/>
          <w:sz w:val="20"/>
          <w:szCs w:val="20"/>
          <w:lang w:eastAsia="en-GB"/>
        </w:rPr>
        <w:t>"REGRESSION"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6FC0D763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</w:t>
      </w:r>
    </w:p>
    <w:p w14:paraId="5413DC1D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epsilon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std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t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*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color w:val="FF8000"/>
          <w:sz w:val="20"/>
          <w:szCs w:val="20"/>
          <w:lang w:eastAsia="en-GB"/>
        </w:rPr>
        <w:t>10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/</w:t>
      </w:r>
      <w:r w:rsidRPr="00BE7183">
        <w:rPr>
          <w:rFonts w:ascii="Courier New" w:hAnsi="Courier New" w:cs="Courier New"/>
          <w:color w:val="FF8000"/>
          <w:sz w:val="20"/>
          <w:szCs w:val="20"/>
          <w:lang w:eastAsia="en-GB"/>
        </w:rPr>
        <w:t>100</w:t>
      </w:r>
    </w:p>
    <w:p w14:paraId="18F014C9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beta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color w:val="FF8000"/>
          <w:sz w:val="20"/>
          <w:szCs w:val="20"/>
          <w:lang w:eastAsia="en-GB"/>
        </w:rPr>
        <w:t>1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/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epsilon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^</w:t>
      </w:r>
      <w:r w:rsidRPr="00BE7183">
        <w:rPr>
          <w:rFonts w:ascii="Courier New" w:hAnsi="Courier New" w:cs="Courier New"/>
          <w:color w:val="FF8000"/>
          <w:sz w:val="20"/>
          <w:szCs w:val="20"/>
          <w:lang w:eastAsia="en-GB"/>
        </w:rPr>
        <w:t>2</w:t>
      </w:r>
    </w:p>
    <w:p w14:paraId="4D5A2B1A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</w:t>
      </w:r>
    </w:p>
    <w:p w14:paraId="1734543F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</w:t>
      </w:r>
      <w:r w:rsidRPr="00BE7183">
        <w:rPr>
          <w:rFonts w:ascii="Courier New" w:hAnsi="Courier New" w:cs="Courier New"/>
          <w:b/>
          <w:bCs/>
          <w:color w:val="0000FF"/>
          <w:sz w:val="20"/>
          <w:szCs w:val="20"/>
          <w:lang w:eastAsia="en-GB"/>
        </w:rPr>
        <w:t>for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i</w:t>
      </w:r>
      <w:proofErr w:type="spellEnd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FF"/>
          <w:sz w:val="20"/>
          <w:szCs w:val="20"/>
          <w:lang w:eastAsia="en-GB"/>
        </w:rPr>
        <w:t>in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color w:val="FF8000"/>
          <w:sz w:val="20"/>
          <w:szCs w:val="20"/>
          <w:lang w:eastAsia="en-GB"/>
        </w:rPr>
        <w:t>1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: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max_it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4D90B985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</w:t>
      </w:r>
    </w:p>
    <w:p w14:paraId="442A0BD7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</w:t>
      </w:r>
      <w:r w:rsidRPr="00BE7183">
        <w:rPr>
          <w:rFonts w:ascii="Courier New" w:hAnsi="Courier New" w:cs="Courier New"/>
          <w:color w:val="008000"/>
          <w:sz w:val="20"/>
          <w:szCs w:val="20"/>
          <w:lang w:eastAsia="en-GB"/>
        </w:rPr>
        <w:t># do pruning</w:t>
      </w:r>
    </w:p>
    <w:p w14:paraId="1C151FDC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useful_indices</w:t>
      </w:r>
      <w:proofErr w:type="spellEnd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which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alpha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PRUNING_THRESHOLD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7173EBD9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useless_indices</w:t>
      </w:r>
      <w:proofErr w:type="spellEnd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which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alpha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&gt;=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PRUNING_THRESHOLD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072BD521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useful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alpha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[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useful_indices</w:t>
      </w:r>
      <w:proofErr w:type="spellEnd"/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]</w:t>
      </w:r>
    </w:p>
    <w:p w14:paraId="379BF8AE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M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length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useful_indices</w:t>
      </w:r>
      <w:proofErr w:type="spellEnd"/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759FECB2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w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[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useless_indices</w:t>
      </w:r>
      <w:proofErr w:type="spellEnd"/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]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color w:val="FF8000"/>
          <w:sz w:val="20"/>
          <w:szCs w:val="20"/>
          <w:lang w:eastAsia="en-GB"/>
        </w:rPr>
        <w:t>0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L</w:t>
      </w:r>
    </w:p>
    <w:p w14:paraId="13485F6E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PHI_used</w:t>
      </w:r>
      <w:proofErr w:type="spellEnd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PHI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[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, 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useful_indices</w:t>
      </w:r>
      <w:proofErr w:type="spellEnd"/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]</w:t>
      </w:r>
    </w:p>
    <w:p w14:paraId="5A81AEB0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</w:t>
      </w:r>
    </w:p>
    <w:p w14:paraId="3C178AD4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</w:t>
      </w:r>
      <w:r w:rsidRPr="00BE7183">
        <w:rPr>
          <w:rFonts w:ascii="Courier New" w:hAnsi="Courier New" w:cs="Courier New"/>
          <w:b/>
          <w:bCs/>
          <w:color w:val="0000FF"/>
          <w:sz w:val="20"/>
          <w:szCs w:val="20"/>
          <w:lang w:eastAsia="en-GB"/>
        </w:rPr>
        <w:t>if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REGRESSION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){</w:t>
      </w:r>
    </w:p>
    <w:p w14:paraId="6E35A847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lastRenderedPageBreak/>
        <w:t xml:space="preserve">      </w:t>
      </w:r>
      <w:r w:rsidRPr="00BE7183">
        <w:rPr>
          <w:rFonts w:ascii="Courier New" w:hAnsi="Courier New" w:cs="Courier New"/>
          <w:color w:val="008000"/>
          <w:sz w:val="20"/>
          <w:szCs w:val="20"/>
          <w:lang w:eastAsia="en-GB"/>
        </w:rPr>
        <w:t># determine gaussian likelihood</w:t>
      </w:r>
    </w:p>
    <w:p w14:paraId="1B858DA7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  Hessian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t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PHI_used</w:t>
      </w:r>
      <w:proofErr w:type="spellEnd"/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color w:val="804000"/>
          <w:sz w:val="20"/>
          <w:szCs w:val="20"/>
          <w:lang w:eastAsia="en-GB"/>
        </w:rPr>
        <w:t>%*%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PHI_used</w:t>
      </w:r>
      <w:proofErr w:type="spellEnd"/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*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beta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+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proofErr w:type="spellStart"/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diag</w:t>
      </w:r>
      <w:proofErr w:type="spellEnd"/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useful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6D97FBD5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  U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proofErr w:type="spellStart"/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chol</w:t>
      </w:r>
      <w:proofErr w:type="spellEnd"/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Hessian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7AA5151C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  Ui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solve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U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2A27C165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  w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[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useful_indices</w:t>
      </w:r>
      <w:proofErr w:type="spellEnd"/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]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Ui </w:t>
      </w:r>
      <w:r w:rsidRPr="00BE7183">
        <w:rPr>
          <w:rFonts w:ascii="Courier New" w:hAnsi="Courier New" w:cs="Courier New"/>
          <w:color w:val="804000"/>
          <w:sz w:val="20"/>
          <w:szCs w:val="20"/>
          <w:lang w:eastAsia="en-GB"/>
        </w:rPr>
        <w:t>%*%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t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Ui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color w:val="804000"/>
          <w:sz w:val="20"/>
          <w:szCs w:val="20"/>
          <w:lang w:eastAsia="en-GB"/>
        </w:rPr>
        <w:t>%*%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PHIt</w:t>
      </w:r>
      <w:proofErr w:type="spellEnd"/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[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useful_indices</w:t>
      </w:r>
      <w:proofErr w:type="spellEnd"/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]))*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beta</w:t>
      </w:r>
    </w:p>
    <w:p w14:paraId="5232FAA9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  ED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sum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t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PHI_used</w:t>
      </w:r>
      <w:proofErr w:type="spellEnd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color w:val="804000"/>
          <w:sz w:val="20"/>
          <w:szCs w:val="20"/>
          <w:lang w:eastAsia="en-GB"/>
        </w:rPr>
        <w:t>%*%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w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[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useful_indices</w:t>
      </w:r>
      <w:proofErr w:type="spellEnd"/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])^</w:t>
      </w:r>
      <w:r w:rsidRPr="00BE7183">
        <w:rPr>
          <w:rFonts w:ascii="Courier New" w:hAnsi="Courier New" w:cs="Courier New"/>
          <w:color w:val="FF8000"/>
          <w:sz w:val="20"/>
          <w:szCs w:val="20"/>
          <w:lang w:eastAsia="en-GB"/>
        </w:rPr>
        <w:t>2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08C6FD5D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  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dataLikelihood</w:t>
      </w:r>
      <w:proofErr w:type="spellEnd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N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*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log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beta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beta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*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ED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)/</w:t>
      </w:r>
      <w:r w:rsidRPr="00BE7183">
        <w:rPr>
          <w:rFonts w:ascii="Courier New" w:hAnsi="Courier New" w:cs="Courier New"/>
          <w:color w:val="FF8000"/>
          <w:sz w:val="20"/>
          <w:szCs w:val="20"/>
          <w:lang w:eastAsia="en-GB"/>
        </w:rPr>
        <w:t>2</w:t>
      </w:r>
    </w:p>
    <w:p w14:paraId="54F295B3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}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FF"/>
          <w:sz w:val="20"/>
          <w:szCs w:val="20"/>
          <w:lang w:eastAsia="en-GB"/>
        </w:rPr>
        <w:t>else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7965E7B7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  </w:t>
      </w:r>
      <w:r w:rsidRPr="00BE7183">
        <w:rPr>
          <w:rFonts w:ascii="Courier New" w:hAnsi="Courier New" w:cs="Courier New"/>
          <w:color w:val="008000"/>
          <w:sz w:val="20"/>
          <w:szCs w:val="20"/>
          <w:lang w:eastAsia="en-GB"/>
        </w:rPr>
        <w:t xml:space="preserve"># for classification we use a </w:t>
      </w:r>
      <w:proofErr w:type="spellStart"/>
      <w:r w:rsidRPr="00BE7183">
        <w:rPr>
          <w:rFonts w:ascii="Courier New" w:hAnsi="Courier New" w:cs="Courier New"/>
          <w:color w:val="008000"/>
          <w:sz w:val="20"/>
          <w:szCs w:val="20"/>
          <w:lang w:eastAsia="en-GB"/>
        </w:rPr>
        <w:t>bernoulli</w:t>
      </w:r>
      <w:proofErr w:type="spellEnd"/>
      <w:r w:rsidRPr="00BE7183">
        <w:rPr>
          <w:rFonts w:ascii="Courier New" w:hAnsi="Courier New" w:cs="Courier New"/>
          <w:color w:val="008000"/>
          <w:sz w:val="20"/>
          <w:szCs w:val="20"/>
          <w:lang w:eastAsia="en-GB"/>
        </w:rPr>
        <w:t xml:space="preserve"> likelihood</w:t>
      </w:r>
    </w:p>
    <w:p w14:paraId="557742B4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  </w:t>
      </w:r>
      <w:r w:rsidRPr="00BE7183">
        <w:rPr>
          <w:rFonts w:ascii="Courier New" w:hAnsi="Courier New" w:cs="Courier New"/>
          <w:color w:val="008000"/>
          <w:sz w:val="20"/>
          <w:szCs w:val="20"/>
          <w:lang w:eastAsia="en-GB"/>
        </w:rPr>
        <w:t># we call the posterior mode finder</w:t>
      </w:r>
    </w:p>
    <w:p w14:paraId="5B46CA88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  post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posterior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w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[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useful_indices</w:t>
      </w:r>
      <w:proofErr w:type="spellEnd"/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]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, alpha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[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useful_indices</w:t>
      </w:r>
      <w:proofErr w:type="spellEnd"/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]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, 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PHI_used</w:t>
      </w:r>
      <w:proofErr w:type="spellEnd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, 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t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, </w:t>
      </w:r>
      <w:r w:rsidRPr="00BE7183">
        <w:rPr>
          <w:rFonts w:ascii="Courier New" w:hAnsi="Courier New" w:cs="Courier New"/>
          <w:color w:val="FF8000"/>
          <w:sz w:val="20"/>
          <w:szCs w:val="20"/>
          <w:lang w:eastAsia="en-GB"/>
        </w:rPr>
        <w:t>75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45D4A6C3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  w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[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useful_indices</w:t>
      </w:r>
      <w:proofErr w:type="spellEnd"/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]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post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$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weight</w:t>
      </w:r>
      <w:proofErr w:type="spellEnd"/>
    </w:p>
    <w:p w14:paraId="0A0E5B23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  Ui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post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$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Ui</w:t>
      </w:r>
      <w:proofErr w:type="spellEnd"/>
    </w:p>
    <w:p w14:paraId="63CB0E73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  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dataLikelihood</w:t>
      </w:r>
      <w:proofErr w:type="spellEnd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post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$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lMode</w:t>
      </w:r>
      <w:proofErr w:type="spellEnd"/>
    </w:p>
    <w:p w14:paraId="7FF64F94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2757DFFF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</w:t>
      </w:r>
    </w:p>
    <w:p w14:paraId="7138FD98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diagSig</w:t>
      </w:r>
      <w:proofErr w:type="spellEnd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rowSums</w:t>
      </w:r>
      <w:proofErr w:type="spellEnd"/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Ui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^</w:t>
      </w:r>
      <w:r w:rsidRPr="00BE7183">
        <w:rPr>
          <w:rFonts w:ascii="Courier New" w:hAnsi="Courier New" w:cs="Courier New"/>
          <w:color w:val="FF8000"/>
          <w:sz w:val="20"/>
          <w:szCs w:val="20"/>
          <w:lang w:eastAsia="en-GB"/>
        </w:rPr>
        <w:t>2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3265A6C2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gamma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color w:val="FF8000"/>
          <w:sz w:val="20"/>
          <w:szCs w:val="20"/>
          <w:lang w:eastAsia="en-GB"/>
        </w:rPr>
        <w:t>1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useful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*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diagSig</w:t>
      </w:r>
      <w:proofErr w:type="spellEnd"/>
    </w:p>
    <w:p w14:paraId="00BB21BE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</w:t>
      </w:r>
    </w:p>
    <w:p w14:paraId="260A3185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</w:t>
      </w:r>
      <w:r w:rsidRPr="00BE7183">
        <w:rPr>
          <w:rFonts w:ascii="Courier New" w:hAnsi="Courier New" w:cs="Courier New"/>
          <w:b/>
          <w:bCs/>
          <w:color w:val="0000FF"/>
          <w:sz w:val="20"/>
          <w:szCs w:val="20"/>
          <w:lang w:eastAsia="en-GB"/>
        </w:rPr>
        <w:t>if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(!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LAST_IT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701A7755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  </w:t>
      </w:r>
    </w:p>
    <w:p w14:paraId="4260F02D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  </w:t>
      </w:r>
      <w:r w:rsidRPr="00BE7183">
        <w:rPr>
          <w:rFonts w:ascii="Courier New" w:hAnsi="Courier New" w:cs="Courier New"/>
          <w:color w:val="008000"/>
          <w:sz w:val="20"/>
          <w:szCs w:val="20"/>
          <w:lang w:eastAsia="en-GB"/>
        </w:rPr>
        <w:t># MacKay updates of hyperparameters</w:t>
      </w:r>
    </w:p>
    <w:p w14:paraId="1BEACCFC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  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oldAlpha</w:t>
      </w:r>
      <w:proofErr w:type="spellEnd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log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alpha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[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useful_indices</w:t>
      </w:r>
      <w:proofErr w:type="spellEnd"/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])</w:t>
      </w:r>
    </w:p>
    <w:p w14:paraId="19C6A2D6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  alpha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[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useful_indices</w:t>
      </w:r>
      <w:proofErr w:type="spellEnd"/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]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gamma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/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w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[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useful_indices</w:t>
      </w:r>
      <w:proofErr w:type="spellEnd"/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]^</w:t>
      </w:r>
      <w:r w:rsidRPr="00BE7183">
        <w:rPr>
          <w:rFonts w:ascii="Courier New" w:hAnsi="Courier New" w:cs="Courier New"/>
          <w:color w:val="FF8000"/>
          <w:sz w:val="20"/>
          <w:szCs w:val="20"/>
          <w:lang w:eastAsia="en-GB"/>
        </w:rPr>
        <w:t>2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7461A390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  au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alpha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[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useful_indices</w:t>
      </w:r>
      <w:proofErr w:type="spellEnd"/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]</w:t>
      </w:r>
    </w:p>
    <w:p w14:paraId="60CCB183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  </w:t>
      </w:r>
    </w:p>
    <w:p w14:paraId="27C2E581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  </w:t>
      </w:r>
      <w:r w:rsidRPr="00BE7183">
        <w:rPr>
          <w:rFonts w:ascii="Courier New" w:hAnsi="Courier New" w:cs="Courier New"/>
          <w:color w:val="008000"/>
          <w:sz w:val="20"/>
          <w:szCs w:val="20"/>
          <w:lang w:eastAsia="en-GB"/>
        </w:rPr>
        <w:t># check for convergence of log hyperparameters</w:t>
      </w:r>
    </w:p>
    <w:p w14:paraId="7AEB4373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  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maxDAlpha</w:t>
      </w:r>
      <w:proofErr w:type="spellEnd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max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abs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oldAlpha</w:t>
      </w:r>
      <w:proofErr w:type="spellEnd"/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[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which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au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!=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color w:val="FF8000"/>
          <w:sz w:val="20"/>
          <w:szCs w:val="20"/>
          <w:lang w:eastAsia="en-GB"/>
        </w:rPr>
        <w:t>0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)])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log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au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[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which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au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!=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color w:val="FF8000"/>
          <w:sz w:val="20"/>
          <w:szCs w:val="20"/>
          <w:lang w:eastAsia="en-GB"/>
        </w:rPr>
        <w:t>0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)]))</w:t>
      </w:r>
    </w:p>
    <w:p w14:paraId="2E879ED2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  </w:t>
      </w:r>
    </w:p>
    <w:p w14:paraId="23E4A480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  </w:t>
      </w:r>
      <w:r w:rsidRPr="00BE7183">
        <w:rPr>
          <w:rFonts w:ascii="Courier New" w:hAnsi="Courier New" w:cs="Courier New"/>
          <w:b/>
          <w:bCs/>
          <w:color w:val="0000FF"/>
          <w:sz w:val="20"/>
          <w:szCs w:val="20"/>
          <w:lang w:eastAsia="en-GB"/>
        </w:rPr>
        <w:t>if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maxDAlpha</w:t>
      </w:r>
      <w:proofErr w:type="spellEnd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CONVERGENCE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15877D8C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print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paste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808080"/>
          <w:sz w:val="20"/>
          <w:szCs w:val="20"/>
          <w:lang w:eastAsia="en-GB"/>
        </w:rPr>
        <w:t>"Reached convergence in "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, 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i</w:t>
      </w:r>
      <w:proofErr w:type="spellEnd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, </w:t>
      </w:r>
      <w:r w:rsidRPr="00BE7183">
        <w:rPr>
          <w:rFonts w:ascii="Courier New" w:hAnsi="Courier New" w:cs="Courier New"/>
          <w:color w:val="808080"/>
          <w:sz w:val="20"/>
          <w:szCs w:val="20"/>
          <w:lang w:eastAsia="en-GB"/>
        </w:rPr>
        <w:t>"iterations"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))</w:t>
      </w:r>
    </w:p>
    <w:p w14:paraId="09E81C6F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    LAST_IT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FF"/>
          <w:sz w:val="20"/>
          <w:szCs w:val="20"/>
          <w:lang w:eastAsia="en-GB"/>
        </w:rPr>
        <w:t>TRUE</w:t>
      </w:r>
    </w:p>
    <w:p w14:paraId="2897871F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 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58277DF6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  </w:t>
      </w:r>
    </w:p>
    <w:p w14:paraId="7E182E11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  </w:t>
      </w:r>
      <w:r w:rsidRPr="00BE7183">
        <w:rPr>
          <w:rFonts w:ascii="Courier New" w:hAnsi="Courier New" w:cs="Courier New"/>
          <w:b/>
          <w:bCs/>
          <w:color w:val="0000FF"/>
          <w:sz w:val="20"/>
          <w:szCs w:val="20"/>
          <w:lang w:eastAsia="en-GB"/>
        </w:rPr>
        <w:t>if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REGRESSION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00AC2B01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beta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N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sum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gamma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)/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ED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67FA7D55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 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0FA71A06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  </w:t>
      </w:r>
    </w:p>
    <w:p w14:paraId="189E0597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}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FF"/>
          <w:sz w:val="20"/>
          <w:szCs w:val="20"/>
          <w:lang w:eastAsia="en-GB"/>
        </w:rPr>
        <w:t>else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0149282F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  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print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808080"/>
          <w:sz w:val="20"/>
          <w:szCs w:val="20"/>
          <w:lang w:eastAsia="en-GB"/>
        </w:rPr>
        <w:t>"Max iterations reached"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6E973AA2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  </w:t>
      </w:r>
      <w:r w:rsidRPr="00BE7183">
        <w:rPr>
          <w:rFonts w:ascii="Courier New" w:hAnsi="Courier New" w:cs="Courier New"/>
          <w:b/>
          <w:bCs/>
          <w:color w:val="0000FF"/>
          <w:sz w:val="20"/>
          <w:szCs w:val="20"/>
          <w:lang w:eastAsia="en-GB"/>
        </w:rPr>
        <w:t>break</w:t>
      </w:r>
    </w:p>
    <w:p w14:paraId="3AB15576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40285194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65CE8011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</w:t>
      </w:r>
    </w:p>
    <w:p w14:paraId="3E13FC32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weights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w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[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useful_indices</w:t>
      </w:r>
      <w:proofErr w:type="spellEnd"/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]</w:t>
      </w:r>
    </w:p>
    <w:p w14:paraId="1FBED2D9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vectors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useful_indices</w:t>
      </w:r>
      <w:proofErr w:type="spellEnd"/>
    </w:p>
    <w:p w14:paraId="76AB89A6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</w:t>
      </w:r>
    </w:p>
    <w:p w14:paraId="2DCC95B3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return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list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808080"/>
          <w:sz w:val="20"/>
          <w:szCs w:val="20"/>
          <w:lang w:eastAsia="en-GB"/>
        </w:rPr>
        <w:t>"vectors"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vectors, </w:t>
      </w:r>
      <w:r w:rsidRPr="00BE7183">
        <w:rPr>
          <w:rFonts w:ascii="Courier New" w:hAnsi="Courier New" w:cs="Courier New"/>
          <w:color w:val="808080"/>
          <w:sz w:val="20"/>
          <w:szCs w:val="20"/>
          <w:lang w:eastAsia="en-GB"/>
        </w:rPr>
        <w:t>"weights"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weights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))</w:t>
      </w:r>
    </w:p>
    <w:p w14:paraId="1C97B930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03A83305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</w:p>
    <w:p w14:paraId="66B9EC5A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8000"/>
          <w:sz w:val="20"/>
          <w:szCs w:val="20"/>
          <w:lang w:eastAsia="en-GB"/>
        </w:rPr>
        <w:t># Finds the mode of the posterior distribution</w:t>
      </w:r>
    </w:p>
    <w:p w14:paraId="05AD38FA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8000"/>
          <w:sz w:val="20"/>
          <w:szCs w:val="20"/>
          <w:lang w:eastAsia="en-GB"/>
        </w:rPr>
        <w:t>#</w:t>
      </w:r>
    </w:p>
    <w:p w14:paraId="616F8118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8000"/>
          <w:sz w:val="20"/>
          <w:szCs w:val="20"/>
          <w:lang w:eastAsia="en-GB"/>
        </w:rPr>
        <w:t># OUTPUTS</w:t>
      </w:r>
    </w:p>
    <w:p w14:paraId="0DB8715B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8000"/>
          <w:sz w:val="20"/>
          <w:szCs w:val="20"/>
          <w:lang w:eastAsia="en-GB"/>
        </w:rPr>
        <w:t>#   w       weights for each vector, maximises the posterior</w:t>
      </w:r>
    </w:p>
    <w:p w14:paraId="77E1584B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8000"/>
          <w:sz w:val="20"/>
          <w:szCs w:val="20"/>
          <w:lang w:eastAsia="en-GB"/>
        </w:rPr>
        <w:t xml:space="preserve">#   Ui      inverse of the </w:t>
      </w:r>
      <w:proofErr w:type="spellStart"/>
      <w:r w:rsidRPr="00BE7183">
        <w:rPr>
          <w:rFonts w:ascii="Courier New" w:hAnsi="Courier New" w:cs="Courier New"/>
          <w:color w:val="008000"/>
          <w:sz w:val="20"/>
          <w:szCs w:val="20"/>
          <w:lang w:eastAsia="en-GB"/>
        </w:rPr>
        <w:t>cholesky</w:t>
      </w:r>
      <w:proofErr w:type="spellEnd"/>
      <w:r w:rsidRPr="00BE7183">
        <w:rPr>
          <w:rFonts w:ascii="Courier New" w:hAnsi="Courier New" w:cs="Courier New"/>
          <w:color w:val="008000"/>
          <w:sz w:val="20"/>
          <w:szCs w:val="20"/>
          <w:lang w:eastAsia="en-GB"/>
        </w:rPr>
        <w:t xml:space="preserve"> factor of the hessian</w:t>
      </w:r>
    </w:p>
    <w:p w14:paraId="1B0523D8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8000"/>
          <w:sz w:val="20"/>
          <w:szCs w:val="20"/>
          <w:lang w:eastAsia="en-GB"/>
        </w:rPr>
        <w:t xml:space="preserve">#   </w:t>
      </w:r>
      <w:proofErr w:type="spellStart"/>
      <w:r w:rsidRPr="00BE7183">
        <w:rPr>
          <w:rFonts w:ascii="Courier New" w:hAnsi="Courier New" w:cs="Courier New"/>
          <w:color w:val="008000"/>
          <w:sz w:val="20"/>
          <w:szCs w:val="20"/>
          <w:lang w:eastAsia="en-GB"/>
        </w:rPr>
        <w:t>lMode</w:t>
      </w:r>
      <w:proofErr w:type="spellEnd"/>
      <w:r w:rsidRPr="00BE7183">
        <w:rPr>
          <w:rFonts w:ascii="Courier New" w:hAnsi="Courier New" w:cs="Courier New"/>
          <w:color w:val="008000"/>
          <w:sz w:val="20"/>
          <w:szCs w:val="20"/>
          <w:lang w:eastAsia="en-GB"/>
        </w:rPr>
        <w:t xml:space="preserve">   log likelihood of the data at the mode</w:t>
      </w:r>
    </w:p>
    <w:p w14:paraId="2F3CCCD8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8000"/>
          <w:sz w:val="20"/>
          <w:szCs w:val="20"/>
          <w:lang w:eastAsia="en-GB"/>
        </w:rPr>
        <w:t>#</w:t>
      </w:r>
    </w:p>
    <w:p w14:paraId="4A8B36DC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8000"/>
          <w:sz w:val="20"/>
          <w:szCs w:val="20"/>
          <w:lang w:eastAsia="en-GB"/>
        </w:rPr>
        <w:t># INPUTS</w:t>
      </w:r>
    </w:p>
    <w:p w14:paraId="59C47F32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8000"/>
          <w:sz w:val="20"/>
          <w:szCs w:val="20"/>
          <w:lang w:eastAsia="en-GB"/>
        </w:rPr>
        <w:lastRenderedPageBreak/>
        <w:t>#   phi     data representation in kernel basis form</w:t>
      </w:r>
    </w:p>
    <w:p w14:paraId="625082DE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8000"/>
          <w:sz w:val="20"/>
          <w:szCs w:val="20"/>
          <w:lang w:eastAsia="en-GB"/>
        </w:rPr>
        <w:t>#   t       target values</w:t>
      </w:r>
    </w:p>
    <w:p w14:paraId="45B97975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8000"/>
          <w:sz w:val="20"/>
          <w:szCs w:val="20"/>
          <w:lang w:eastAsia="en-GB"/>
        </w:rPr>
        <w:t>#   w       initial vector weights</w:t>
      </w:r>
    </w:p>
    <w:p w14:paraId="77754C2D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8000"/>
          <w:sz w:val="20"/>
          <w:szCs w:val="20"/>
          <w:lang w:eastAsia="en-GB"/>
        </w:rPr>
        <w:t>#   alpha   initial hyperparameters</w:t>
      </w:r>
    </w:p>
    <w:p w14:paraId="69F84FE8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8000"/>
          <w:sz w:val="20"/>
          <w:szCs w:val="20"/>
          <w:lang w:eastAsia="en-GB"/>
        </w:rPr>
        <w:t xml:space="preserve">#   </w:t>
      </w:r>
      <w:proofErr w:type="spellStart"/>
      <w:r w:rsidRPr="00BE7183">
        <w:rPr>
          <w:rFonts w:ascii="Courier New" w:hAnsi="Courier New" w:cs="Courier New"/>
          <w:color w:val="008000"/>
          <w:sz w:val="20"/>
          <w:szCs w:val="20"/>
          <w:lang w:eastAsia="en-GB"/>
        </w:rPr>
        <w:t>iters</w:t>
      </w:r>
      <w:proofErr w:type="spellEnd"/>
      <w:r w:rsidRPr="00BE7183">
        <w:rPr>
          <w:rFonts w:ascii="Courier New" w:hAnsi="Courier New" w:cs="Courier New"/>
          <w:color w:val="008000"/>
          <w:sz w:val="20"/>
          <w:szCs w:val="20"/>
          <w:lang w:eastAsia="en-GB"/>
        </w:rPr>
        <w:t xml:space="preserve">   maximum iterations</w:t>
      </w:r>
    </w:p>
    <w:p w14:paraId="761E7755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8000"/>
          <w:sz w:val="20"/>
          <w:szCs w:val="20"/>
          <w:lang w:eastAsia="en-GB"/>
        </w:rPr>
        <w:t>#</w:t>
      </w:r>
    </w:p>
    <w:p w14:paraId="09D4E1FB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posterior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FF"/>
          <w:sz w:val="20"/>
          <w:szCs w:val="20"/>
          <w:lang w:eastAsia="en-GB"/>
        </w:rPr>
        <w:t>function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w, alpha, phi, 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t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, 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iters</w:t>
      </w:r>
      <w:proofErr w:type="spellEnd"/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46EE1574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</w:t>
      </w:r>
    </w:p>
    <w:p w14:paraId="36B9D09E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</w:t>
      </w:r>
      <w:r w:rsidRPr="00BE7183">
        <w:rPr>
          <w:rFonts w:ascii="Courier New" w:hAnsi="Courier New" w:cs="Courier New"/>
          <w:color w:val="008000"/>
          <w:sz w:val="20"/>
          <w:szCs w:val="20"/>
          <w:lang w:eastAsia="en-GB"/>
        </w:rPr>
        <w:t># convergence parameter</w:t>
      </w:r>
    </w:p>
    <w:p w14:paraId="11851033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GRAD_STOP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color w:val="FF8000"/>
          <w:sz w:val="20"/>
          <w:szCs w:val="20"/>
          <w:lang w:eastAsia="en-GB"/>
        </w:rPr>
        <w:t>1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e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-</w:t>
      </w:r>
      <w:r w:rsidRPr="00BE7183">
        <w:rPr>
          <w:rFonts w:ascii="Courier New" w:hAnsi="Courier New" w:cs="Courier New"/>
          <w:color w:val="FF8000"/>
          <w:sz w:val="20"/>
          <w:szCs w:val="20"/>
          <w:lang w:eastAsia="en-GB"/>
        </w:rPr>
        <w:t>6</w:t>
      </w:r>
    </w:p>
    <w:p w14:paraId="38CB1CFD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</w:t>
      </w:r>
      <w:r w:rsidRPr="00BE7183">
        <w:rPr>
          <w:rFonts w:ascii="Courier New" w:hAnsi="Courier New" w:cs="Courier New"/>
          <w:color w:val="008000"/>
          <w:sz w:val="20"/>
          <w:szCs w:val="20"/>
          <w:lang w:eastAsia="en-GB"/>
        </w:rPr>
        <w:t># minimum search step</w:t>
      </w:r>
    </w:p>
    <w:p w14:paraId="6323F30B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LAMBDA_MIN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color w:val="FF8000"/>
          <w:sz w:val="20"/>
          <w:szCs w:val="20"/>
          <w:lang w:eastAsia="en-GB"/>
        </w:rPr>
        <w:t>2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^(-</w:t>
      </w:r>
      <w:r w:rsidRPr="00BE7183">
        <w:rPr>
          <w:rFonts w:ascii="Courier New" w:hAnsi="Courier New" w:cs="Courier New"/>
          <w:color w:val="FF8000"/>
          <w:sz w:val="20"/>
          <w:szCs w:val="20"/>
          <w:lang w:eastAsia="en-GB"/>
        </w:rPr>
        <w:t>8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752FE4BB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</w:t>
      </w:r>
    </w:p>
    <w:p w14:paraId="4966BDD0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N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proofErr w:type="spellStart"/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nrow</w:t>
      </w:r>
      <w:proofErr w:type="spellEnd"/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phi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058CB35A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d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proofErr w:type="spellStart"/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ncol</w:t>
      </w:r>
      <w:proofErr w:type="spellEnd"/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phi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01C92E8F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M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length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w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1E0BD388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</w:t>
      </w:r>
    </w:p>
    <w:p w14:paraId="46BEC8FF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A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proofErr w:type="spellStart"/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diag</w:t>
      </w:r>
      <w:proofErr w:type="spellEnd"/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alpha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2031BF26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errs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matrix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FF8000"/>
          <w:sz w:val="20"/>
          <w:szCs w:val="20"/>
          <w:lang w:eastAsia="en-GB"/>
        </w:rPr>
        <w:t>0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L, </w:t>
      </w:r>
      <w:proofErr w:type="spellStart"/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nrow</w:t>
      </w:r>
      <w:proofErr w:type="spellEnd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iters</w:t>
      </w:r>
      <w:proofErr w:type="spellEnd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, </w:t>
      </w:r>
      <w:proofErr w:type="spellStart"/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ncol</w:t>
      </w:r>
      <w:proofErr w:type="spellEnd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color w:val="FF8000"/>
          <w:sz w:val="20"/>
          <w:szCs w:val="20"/>
          <w:lang w:eastAsia="en-GB"/>
        </w:rPr>
        <w:t>1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2F7EC67C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PHIw</w:t>
      </w:r>
      <w:proofErr w:type="spellEnd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phi </w:t>
      </w:r>
      <w:r w:rsidRPr="00BE7183">
        <w:rPr>
          <w:rFonts w:ascii="Courier New" w:hAnsi="Courier New" w:cs="Courier New"/>
          <w:color w:val="804000"/>
          <w:sz w:val="20"/>
          <w:szCs w:val="20"/>
          <w:lang w:eastAsia="en-GB"/>
        </w:rPr>
        <w:t>%*%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w</w:t>
      </w:r>
    </w:p>
    <w:p w14:paraId="2D9146EF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y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sigmoid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as.matrix</w:t>
      </w:r>
      <w:proofErr w:type="spellEnd"/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PHIw</w:t>
      </w:r>
      <w:proofErr w:type="spellEnd"/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))</w:t>
      </w:r>
    </w:p>
    <w:p w14:paraId="395B0808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</w:t>
      </w:r>
    </w:p>
    <w:p w14:paraId="744FE023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</w:t>
      </w:r>
      <w:r w:rsidRPr="00BE7183">
        <w:rPr>
          <w:rFonts w:ascii="Courier New" w:hAnsi="Courier New" w:cs="Courier New"/>
          <w:color w:val="008000"/>
          <w:sz w:val="20"/>
          <w:szCs w:val="20"/>
          <w:lang w:eastAsia="en-GB"/>
        </w:rPr>
        <w:t># initial log posterior value</w:t>
      </w:r>
    </w:p>
    <w:p w14:paraId="375698A0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data_term</w:t>
      </w:r>
      <w:proofErr w:type="spellEnd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-(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sum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log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y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[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which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t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==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color w:val="FF8000"/>
          <w:sz w:val="20"/>
          <w:szCs w:val="20"/>
          <w:lang w:eastAsia="en-GB"/>
        </w:rPr>
        <w:t>1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)]))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+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sum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log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FF8000"/>
          <w:sz w:val="20"/>
          <w:szCs w:val="20"/>
          <w:lang w:eastAsia="en-GB"/>
        </w:rPr>
        <w:t>1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y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[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which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t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==</w:t>
      </w:r>
      <w:r w:rsidRPr="00BE7183">
        <w:rPr>
          <w:rFonts w:ascii="Courier New" w:hAnsi="Courier New" w:cs="Courier New"/>
          <w:color w:val="FF8000"/>
          <w:sz w:val="20"/>
          <w:szCs w:val="20"/>
          <w:lang w:eastAsia="en-GB"/>
        </w:rPr>
        <w:t>0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)])))/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N</w:t>
      </w:r>
    </w:p>
    <w:p w14:paraId="1029F9FC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regulariser</w:t>
      </w:r>
      <w:proofErr w:type="spellEnd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t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alpha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color w:val="804000"/>
          <w:sz w:val="20"/>
          <w:szCs w:val="20"/>
          <w:lang w:eastAsia="en-GB"/>
        </w:rPr>
        <w:t>%*%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w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^</w:t>
      </w:r>
      <w:r w:rsidRPr="00BE7183">
        <w:rPr>
          <w:rFonts w:ascii="Courier New" w:hAnsi="Courier New" w:cs="Courier New"/>
          <w:color w:val="FF8000"/>
          <w:sz w:val="20"/>
          <w:szCs w:val="20"/>
          <w:lang w:eastAsia="en-GB"/>
        </w:rPr>
        <w:t>2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))/(</w:t>
      </w:r>
      <w:r w:rsidRPr="00BE7183">
        <w:rPr>
          <w:rFonts w:ascii="Courier New" w:hAnsi="Courier New" w:cs="Courier New"/>
          <w:color w:val="FF8000"/>
          <w:sz w:val="20"/>
          <w:szCs w:val="20"/>
          <w:lang w:eastAsia="en-GB"/>
        </w:rPr>
        <w:t>2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*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N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3567F371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err_new</w:t>
      </w:r>
      <w:proofErr w:type="spellEnd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data_term</w:t>
      </w:r>
      <w:proofErr w:type="spellEnd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+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regulariser</w:t>
      </w:r>
      <w:proofErr w:type="spellEnd"/>
    </w:p>
    <w:p w14:paraId="6FF3070C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</w:t>
      </w:r>
    </w:p>
    <w:p w14:paraId="59623EC2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</w:t>
      </w:r>
      <w:r w:rsidRPr="00BE7183">
        <w:rPr>
          <w:rFonts w:ascii="Courier New" w:hAnsi="Courier New" w:cs="Courier New"/>
          <w:b/>
          <w:bCs/>
          <w:color w:val="0000FF"/>
          <w:sz w:val="20"/>
          <w:szCs w:val="20"/>
          <w:lang w:eastAsia="en-GB"/>
        </w:rPr>
        <w:t>for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i</w:t>
      </w:r>
      <w:proofErr w:type="spellEnd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FF"/>
          <w:sz w:val="20"/>
          <w:szCs w:val="20"/>
          <w:lang w:eastAsia="en-GB"/>
        </w:rPr>
        <w:t>in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color w:val="FF8000"/>
          <w:sz w:val="20"/>
          <w:szCs w:val="20"/>
          <w:lang w:eastAsia="en-GB"/>
        </w:rPr>
        <w:t>1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: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iters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290E8BCB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yvar</w:t>
      </w:r>
      <w:proofErr w:type="spellEnd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y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*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FF8000"/>
          <w:sz w:val="20"/>
          <w:szCs w:val="20"/>
          <w:lang w:eastAsia="en-GB"/>
        </w:rPr>
        <w:t>1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y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2E15B321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PHIV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phi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*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yvar</w:t>
      </w:r>
      <w:proofErr w:type="spellEnd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color w:val="804000"/>
          <w:sz w:val="20"/>
          <w:szCs w:val="20"/>
          <w:lang w:eastAsia="en-GB"/>
        </w:rPr>
        <w:t>%*%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matrix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FF8000"/>
          <w:sz w:val="20"/>
          <w:szCs w:val="20"/>
          <w:lang w:eastAsia="en-GB"/>
        </w:rPr>
        <w:t>1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L, </w:t>
      </w:r>
      <w:proofErr w:type="spellStart"/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nrow</w:t>
      </w:r>
      <w:proofErr w:type="spellEnd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color w:val="FF8000"/>
          <w:sz w:val="20"/>
          <w:szCs w:val="20"/>
          <w:lang w:eastAsia="en-GB"/>
        </w:rPr>
        <w:t>1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, </w:t>
      </w:r>
      <w:proofErr w:type="spellStart"/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ncol</w:t>
      </w:r>
      <w:proofErr w:type="spellEnd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d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))</w:t>
      </w:r>
    </w:p>
    <w:p w14:paraId="1185BE4D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e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t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y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52E2441F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</w:t>
      </w:r>
    </w:p>
    <w:p w14:paraId="4D5C4349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</w:t>
      </w:r>
      <w:r w:rsidRPr="00BE7183">
        <w:rPr>
          <w:rFonts w:ascii="Courier New" w:hAnsi="Courier New" w:cs="Courier New"/>
          <w:color w:val="008000"/>
          <w:sz w:val="20"/>
          <w:szCs w:val="20"/>
          <w:lang w:eastAsia="en-GB"/>
        </w:rPr>
        <w:t># initial gradient vector and hessian</w:t>
      </w:r>
    </w:p>
    <w:p w14:paraId="678E222E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g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t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phi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color w:val="804000"/>
          <w:sz w:val="20"/>
          <w:szCs w:val="20"/>
          <w:lang w:eastAsia="en-GB"/>
        </w:rPr>
        <w:t>%*%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e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alpha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*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w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52C236AC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Hessian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t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PHIV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color w:val="804000"/>
          <w:sz w:val="20"/>
          <w:szCs w:val="20"/>
          <w:lang w:eastAsia="en-GB"/>
        </w:rPr>
        <w:t>%*%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phi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+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A</w:t>
      </w:r>
    </w:p>
    <w:p w14:paraId="7FB836E7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</w:t>
      </w:r>
    </w:p>
    <w:p w14:paraId="591F34A0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</w:t>
      </w:r>
      <w:r w:rsidRPr="00BE7183">
        <w:rPr>
          <w:rFonts w:ascii="Courier New" w:hAnsi="Courier New" w:cs="Courier New"/>
          <w:b/>
          <w:bCs/>
          <w:color w:val="0000FF"/>
          <w:sz w:val="20"/>
          <w:szCs w:val="20"/>
          <w:lang w:eastAsia="en-GB"/>
        </w:rPr>
        <w:t>if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i</w:t>
      </w:r>
      <w:proofErr w:type="spellEnd"/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==</w:t>
      </w:r>
      <w:r w:rsidRPr="00BE7183">
        <w:rPr>
          <w:rFonts w:ascii="Courier New" w:hAnsi="Courier New" w:cs="Courier New"/>
          <w:color w:val="FF8000"/>
          <w:sz w:val="20"/>
          <w:szCs w:val="20"/>
          <w:lang w:eastAsia="en-GB"/>
        </w:rPr>
        <w:t>1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1D32CFF2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  </w:t>
      </w:r>
      <w:r w:rsidRPr="00BE7183">
        <w:rPr>
          <w:rFonts w:ascii="Courier New" w:hAnsi="Courier New" w:cs="Courier New"/>
          <w:b/>
          <w:bCs/>
          <w:color w:val="0000FF"/>
          <w:sz w:val="20"/>
          <w:szCs w:val="20"/>
          <w:lang w:eastAsia="en-GB"/>
        </w:rPr>
        <w:t>if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rcond</w:t>
      </w:r>
      <w:proofErr w:type="spellEnd"/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Hessian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FF8000"/>
          <w:sz w:val="20"/>
          <w:szCs w:val="20"/>
          <w:lang w:eastAsia="en-GB"/>
        </w:rPr>
        <w:t>2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^-</w:t>
      </w:r>
      <w:r w:rsidRPr="00BE7183">
        <w:rPr>
          <w:rFonts w:ascii="Courier New" w:hAnsi="Courier New" w:cs="Courier New"/>
          <w:color w:val="FF8000"/>
          <w:sz w:val="20"/>
          <w:szCs w:val="20"/>
          <w:lang w:eastAsia="en-GB"/>
        </w:rPr>
        <w:t>52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)){</w:t>
      </w:r>
    </w:p>
    <w:p w14:paraId="41602705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    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stop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808080"/>
          <w:sz w:val="20"/>
          <w:szCs w:val="20"/>
          <w:lang w:eastAsia="en-GB"/>
        </w:rPr>
        <w:t>"ill conditioned Hessian"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20C5B5D2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 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5BDD0C4F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4A2E166E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</w:t>
      </w:r>
    </w:p>
    <w:p w14:paraId="651F4ABB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errs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[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i</w:t>
      </w:r>
      <w:proofErr w:type="spellEnd"/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]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err_new</w:t>
      </w:r>
      <w:proofErr w:type="spellEnd"/>
    </w:p>
    <w:p w14:paraId="7C82E0CA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</w:t>
      </w:r>
    </w:p>
    <w:p w14:paraId="43F6A510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</w:t>
      </w:r>
      <w:r w:rsidRPr="00BE7183">
        <w:rPr>
          <w:rFonts w:ascii="Courier New" w:hAnsi="Courier New" w:cs="Courier New"/>
          <w:color w:val="008000"/>
          <w:sz w:val="20"/>
          <w:szCs w:val="20"/>
          <w:lang w:eastAsia="en-GB"/>
        </w:rPr>
        <w:t># check for convergence</w:t>
      </w:r>
    </w:p>
    <w:p w14:paraId="68271E11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</w:t>
      </w:r>
      <w:r w:rsidRPr="00BE7183">
        <w:rPr>
          <w:rFonts w:ascii="Courier New" w:hAnsi="Courier New" w:cs="Courier New"/>
          <w:b/>
          <w:bCs/>
          <w:color w:val="0000FF"/>
          <w:sz w:val="20"/>
          <w:szCs w:val="20"/>
          <w:lang w:eastAsia="en-GB"/>
        </w:rPr>
        <w:t>if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i</w:t>
      </w:r>
      <w:proofErr w:type="spellEnd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&gt;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color w:val="FF8000"/>
          <w:sz w:val="20"/>
          <w:szCs w:val="20"/>
          <w:lang w:eastAsia="en-GB"/>
        </w:rPr>
        <w:t>2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&amp;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norm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g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)/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M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GRAD_STOP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3FB9686A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  errs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errs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[</w:t>
      </w:r>
      <w:r w:rsidRPr="00BE7183">
        <w:rPr>
          <w:rFonts w:ascii="Courier New" w:hAnsi="Courier New" w:cs="Courier New"/>
          <w:color w:val="FF8000"/>
          <w:sz w:val="20"/>
          <w:szCs w:val="20"/>
          <w:lang w:eastAsia="en-GB"/>
        </w:rPr>
        <w:t>1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: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i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]</w:t>
      </w:r>
    </w:p>
    <w:p w14:paraId="46E7761C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  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print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paste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808080"/>
          <w:sz w:val="20"/>
          <w:szCs w:val="20"/>
          <w:lang w:eastAsia="en-GB"/>
        </w:rPr>
        <w:t>"posterior converged after "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, 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i</w:t>
      </w:r>
      <w:proofErr w:type="spellEnd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, </w:t>
      </w:r>
      <w:r w:rsidRPr="00BE7183">
        <w:rPr>
          <w:rFonts w:ascii="Courier New" w:hAnsi="Courier New" w:cs="Courier New"/>
          <w:color w:val="808080"/>
          <w:sz w:val="20"/>
          <w:szCs w:val="20"/>
          <w:lang w:eastAsia="en-GB"/>
        </w:rPr>
        <w:t>" iterations"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))</w:t>
      </w:r>
    </w:p>
    <w:p w14:paraId="38AAF494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  </w:t>
      </w:r>
      <w:r w:rsidRPr="00BE7183">
        <w:rPr>
          <w:rFonts w:ascii="Courier New" w:hAnsi="Courier New" w:cs="Courier New"/>
          <w:b/>
          <w:bCs/>
          <w:color w:val="0000FF"/>
          <w:sz w:val="20"/>
          <w:szCs w:val="20"/>
          <w:lang w:eastAsia="en-GB"/>
        </w:rPr>
        <w:t>break</w:t>
      </w:r>
    </w:p>
    <w:p w14:paraId="11759488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66CFD2D0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</w:t>
      </w:r>
    </w:p>
    <w:p w14:paraId="4DD75240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</w:t>
      </w:r>
      <w:r w:rsidRPr="00BE7183">
        <w:rPr>
          <w:rFonts w:ascii="Courier New" w:hAnsi="Courier New" w:cs="Courier New"/>
          <w:color w:val="008000"/>
          <w:sz w:val="20"/>
          <w:szCs w:val="20"/>
          <w:lang w:eastAsia="en-GB"/>
        </w:rPr>
        <w:t># Newton step</w:t>
      </w:r>
    </w:p>
    <w:p w14:paraId="587B2F2D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</w:t>
      </w:r>
    </w:p>
    <w:p w14:paraId="08CDA798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U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proofErr w:type="spellStart"/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chol</w:t>
      </w:r>
      <w:proofErr w:type="spellEnd"/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Hessian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54A32851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delta_w</w:t>
      </w:r>
      <w:proofErr w:type="spellEnd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mldivide</w:t>
      </w:r>
      <w:proofErr w:type="spellEnd"/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U, 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mldivide</w:t>
      </w:r>
      <w:proofErr w:type="spellEnd"/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t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U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, g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))</w:t>
      </w:r>
    </w:p>
    <w:p w14:paraId="124E8AD0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lambda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color w:val="FF8000"/>
          <w:sz w:val="20"/>
          <w:szCs w:val="20"/>
          <w:lang w:eastAsia="en-GB"/>
        </w:rPr>
        <w:t>1</w:t>
      </w:r>
    </w:p>
    <w:p w14:paraId="6A3009CD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</w:t>
      </w:r>
    </w:p>
    <w:p w14:paraId="4FF4FF2C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</w:t>
      </w:r>
      <w:r w:rsidRPr="00BE7183">
        <w:rPr>
          <w:rFonts w:ascii="Courier New" w:hAnsi="Courier New" w:cs="Courier New"/>
          <w:b/>
          <w:bCs/>
          <w:color w:val="0000FF"/>
          <w:sz w:val="20"/>
          <w:szCs w:val="20"/>
          <w:lang w:eastAsia="en-GB"/>
        </w:rPr>
        <w:t>while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lambda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&gt;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LAMBDA_MIN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04EE24F0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  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w_new</w:t>
      </w:r>
      <w:proofErr w:type="spellEnd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w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+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lambda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*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delta_w</w:t>
      </w:r>
      <w:proofErr w:type="spellEnd"/>
    </w:p>
    <w:p w14:paraId="3F0BB885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  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PHIw</w:t>
      </w:r>
      <w:proofErr w:type="spellEnd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phi </w:t>
      </w:r>
      <w:r w:rsidRPr="00BE7183">
        <w:rPr>
          <w:rFonts w:ascii="Courier New" w:hAnsi="Courier New" w:cs="Courier New"/>
          <w:color w:val="804000"/>
          <w:sz w:val="20"/>
          <w:szCs w:val="20"/>
          <w:lang w:eastAsia="en-GB"/>
        </w:rPr>
        <w:t>%*%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w_new</w:t>
      </w:r>
      <w:proofErr w:type="spellEnd"/>
    </w:p>
    <w:p w14:paraId="3FB29C09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lastRenderedPageBreak/>
        <w:t xml:space="preserve">      y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sigmoid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PHIw</w:t>
      </w:r>
      <w:proofErr w:type="spellEnd"/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4218D751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  </w:t>
      </w:r>
    </w:p>
    <w:p w14:paraId="4E09144B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  </w:t>
      </w:r>
      <w:r w:rsidRPr="00BE7183">
        <w:rPr>
          <w:rFonts w:ascii="Courier New" w:hAnsi="Courier New" w:cs="Courier New"/>
          <w:color w:val="008000"/>
          <w:sz w:val="20"/>
          <w:szCs w:val="20"/>
          <w:lang w:eastAsia="en-GB"/>
        </w:rPr>
        <w:t># compute new error</w:t>
      </w:r>
    </w:p>
    <w:p w14:paraId="4D5C613B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  </w:t>
      </w:r>
      <w:r w:rsidRPr="00BE7183">
        <w:rPr>
          <w:rFonts w:ascii="Courier New" w:hAnsi="Courier New" w:cs="Courier New"/>
          <w:b/>
          <w:bCs/>
          <w:color w:val="0000FF"/>
          <w:sz w:val="20"/>
          <w:szCs w:val="20"/>
          <w:lang w:eastAsia="en-GB"/>
        </w:rPr>
        <w:t>if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any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y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[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which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t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==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color w:val="FF8000"/>
          <w:sz w:val="20"/>
          <w:szCs w:val="20"/>
          <w:lang w:eastAsia="en-GB"/>
        </w:rPr>
        <w:t>1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)]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==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color w:val="FF8000"/>
          <w:sz w:val="20"/>
          <w:szCs w:val="20"/>
          <w:lang w:eastAsia="en-GB"/>
        </w:rPr>
        <w:t>0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|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any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y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[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which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t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==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color w:val="FF8000"/>
          <w:sz w:val="20"/>
          <w:szCs w:val="20"/>
          <w:lang w:eastAsia="en-GB"/>
        </w:rPr>
        <w:t>0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)]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==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color w:val="FF8000"/>
          <w:sz w:val="20"/>
          <w:szCs w:val="20"/>
          <w:lang w:eastAsia="en-GB"/>
        </w:rPr>
        <w:t>1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)){</w:t>
      </w:r>
    </w:p>
    <w:p w14:paraId="6C0AE20F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    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err_new</w:t>
      </w:r>
      <w:proofErr w:type="spellEnd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FF"/>
          <w:sz w:val="20"/>
          <w:szCs w:val="20"/>
          <w:lang w:eastAsia="en-GB"/>
        </w:rPr>
        <w:t>Inf</w:t>
      </w:r>
    </w:p>
    <w:p w14:paraId="788F3A2E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 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}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FF"/>
          <w:sz w:val="20"/>
          <w:szCs w:val="20"/>
          <w:lang w:eastAsia="en-GB"/>
        </w:rPr>
        <w:t>else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29B7E3BC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    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data_term</w:t>
      </w:r>
      <w:proofErr w:type="spellEnd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-(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sum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log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y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[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which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t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==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color w:val="FF8000"/>
          <w:sz w:val="20"/>
          <w:szCs w:val="20"/>
          <w:lang w:eastAsia="en-GB"/>
        </w:rPr>
        <w:t>1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)]))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+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sum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log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FF8000"/>
          <w:sz w:val="20"/>
          <w:szCs w:val="20"/>
          <w:lang w:eastAsia="en-GB"/>
        </w:rPr>
        <w:t>1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y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[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which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t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==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color w:val="FF8000"/>
          <w:sz w:val="20"/>
          <w:szCs w:val="20"/>
          <w:lang w:eastAsia="en-GB"/>
        </w:rPr>
        <w:t>0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)])))/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N</w:t>
      </w:r>
    </w:p>
    <w:p w14:paraId="0EA861DE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    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regulariser</w:t>
      </w:r>
      <w:proofErr w:type="spellEnd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t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alpha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color w:val="804000"/>
          <w:sz w:val="20"/>
          <w:szCs w:val="20"/>
          <w:lang w:eastAsia="en-GB"/>
        </w:rPr>
        <w:t>%*%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w_new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^</w:t>
      </w:r>
      <w:r w:rsidRPr="00BE7183">
        <w:rPr>
          <w:rFonts w:ascii="Courier New" w:hAnsi="Courier New" w:cs="Courier New"/>
          <w:color w:val="FF8000"/>
          <w:sz w:val="20"/>
          <w:szCs w:val="20"/>
          <w:lang w:eastAsia="en-GB"/>
        </w:rPr>
        <w:t>2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))/(</w:t>
      </w:r>
      <w:r w:rsidRPr="00BE7183">
        <w:rPr>
          <w:rFonts w:ascii="Courier New" w:hAnsi="Courier New" w:cs="Courier New"/>
          <w:color w:val="FF8000"/>
          <w:sz w:val="20"/>
          <w:szCs w:val="20"/>
          <w:lang w:eastAsia="en-GB"/>
        </w:rPr>
        <w:t>2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*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N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6CBF2875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    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err_new</w:t>
      </w:r>
      <w:proofErr w:type="spellEnd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data_term</w:t>
      </w:r>
      <w:proofErr w:type="spellEnd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+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regulariser</w:t>
      </w:r>
      <w:proofErr w:type="spellEnd"/>
    </w:p>
    <w:p w14:paraId="7C801426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 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5891FB8D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  </w:t>
      </w:r>
    </w:p>
    <w:p w14:paraId="736C32E7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  </w:t>
      </w:r>
      <w:r w:rsidRPr="00BE7183">
        <w:rPr>
          <w:rFonts w:ascii="Courier New" w:hAnsi="Courier New" w:cs="Courier New"/>
          <w:color w:val="008000"/>
          <w:sz w:val="20"/>
          <w:szCs w:val="20"/>
          <w:lang w:eastAsia="en-GB"/>
        </w:rPr>
        <w:t># if the error has increased, reduce the step size</w:t>
      </w:r>
    </w:p>
    <w:p w14:paraId="18E9AA3A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  </w:t>
      </w:r>
      <w:r w:rsidRPr="00BE7183">
        <w:rPr>
          <w:rFonts w:ascii="Courier New" w:hAnsi="Courier New" w:cs="Courier New"/>
          <w:b/>
          <w:bCs/>
          <w:color w:val="0000FF"/>
          <w:sz w:val="20"/>
          <w:szCs w:val="20"/>
          <w:lang w:eastAsia="en-GB"/>
        </w:rPr>
        <w:t>if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err_new</w:t>
      </w:r>
      <w:proofErr w:type="spellEnd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&gt;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errs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[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i</w:t>
      </w:r>
      <w:proofErr w:type="spellEnd"/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])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57343289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    lambda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lambda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/</w:t>
      </w:r>
      <w:r w:rsidRPr="00BE7183">
        <w:rPr>
          <w:rFonts w:ascii="Courier New" w:hAnsi="Courier New" w:cs="Courier New"/>
          <w:color w:val="FF8000"/>
          <w:sz w:val="20"/>
          <w:szCs w:val="20"/>
          <w:lang w:eastAsia="en-GB"/>
        </w:rPr>
        <w:t>2</w:t>
      </w:r>
    </w:p>
    <w:p w14:paraId="088385D8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 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}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FF"/>
          <w:sz w:val="20"/>
          <w:szCs w:val="20"/>
          <w:lang w:eastAsia="en-GB"/>
        </w:rPr>
        <w:t>else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38B25B4D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  </w:t>
      </w:r>
      <w:r w:rsidRPr="00BE7183">
        <w:rPr>
          <w:rFonts w:ascii="Courier New" w:hAnsi="Courier New" w:cs="Courier New"/>
          <w:color w:val="008000"/>
          <w:sz w:val="20"/>
          <w:szCs w:val="20"/>
          <w:lang w:eastAsia="en-GB"/>
        </w:rPr>
        <w:t># error decreased, accept the step</w:t>
      </w:r>
    </w:p>
    <w:p w14:paraId="2D657CC7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    w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w_new</w:t>
      </w:r>
      <w:proofErr w:type="spellEnd"/>
    </w:p>
    <w:p w14:paraId="2970B609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    lambda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color w:val="FF8000"/>
          <w:sz w:val="20"/>
          <w:szCs w:val="20"/>
          <w:lang w:eastAsia="en-GB"/>
        </w:rPr>
        <w:t>0</w:t>
      </w:r>
    </w:p>
    <w:p w14:paraId="640445A5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 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12F0A4A2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34E89E96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</w:t>
      </w:r>
    </w:p>
    <w:p w14:paraId="5B18C21F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</w:t>
      </w:r>
      <w:r w:rsidRPr="00BE7183">
        <w:rPr>
          <w:rFonts w:ascii="Courier New" w:hAnsi="Courier New" w:cs="Courier New"/>
          <w:color w:val="008000"/>
          <w:sz w:val="20"/>
          <w:szCs w:val="20"/>
          <w:lang w:eastAsia="en-GB"/>
        </w:rPr>
        <w:t># we have converged close to the optimum and cannot take any more steps</w:t>
      </w:r>
    </w:p>
    <w:p w14:paraId="5FDC1319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</w:t>
      </w:r>
      <w:r w:rsidRPr="00BE7183">
        <w:rPr>
          <w:rFonts w:ascii="Courier New" w:hAnsi="Courier New" w:cs="Courier New"/>
          <w:b/>
          <w:bCs/>
          <w:color w:val="0000FF"/>
          <w:sz w:val="20"/>
          <w:szCs w:val="20"/>
          <w:lang w:eastAsia="en-GB"/>
        </w:rPr>
        <w:t>if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lambda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{</w:t>
      </w:r>
    </w:p>
    <w:p w14:paraId="18D59F3E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  </w:t>
      </w:r>
      <w:r w:rsidRPr="00BE7183">
        <w:rPr>
          <w:rFonts w:ascii="Courier New" w:hAnsi="Courier New" w:cs="Courier New"/>
          <w:b/>
          <w:bCs/>
          <w:color w:val="0000FF"/>
          <w:sz w:val="20"/>
          <w:szCs w:val="20"/>
          <w:lang w:eastAsia="en-GB"/>
        </w:rPr>
        <w:t>break</w:t>
      </w:r>
    </w:p>
    <w:p w14:paraId="564ADC59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 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10F41F79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00680FF8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</w:t>
      </w:r>
    </w:p>
    <w:p w14:paraId="33395A9C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</w:t>
      </w:r>
      <w:r w:rsidRPr="00BE7183">
        <w:rPr>
          <w:rFonts w:ascii="Courier New" w:hAnsi="Courier New" w:cs="Courier New"/>
          <w:color w:val="008000"/>
          <w:sz w:val="20"/>
          <w:szCs w:val="20"/>
          <w:lang w:eastAsia="en-GB"/>
        </w:rPr>
        <w:t># calculate final values and return</w:t>
      </w:r>
    </w:p>
    <w:p w14:paraId="3A55F162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Ui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solve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U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</w:t>
      </w:r>
    </w:p>
    <w:p w14:paraId="0E1A153F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lMode</w:t>
      </w:r>
      <w:proofErr w:type="spellEnd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&lt;-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-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N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*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data_term</w:t>
      </w:r>
      <w:proofErr w:type="spellEnd"/>
    </w:p>
    <w:p w14:paraId="19ADC0CB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</w:t>
      </w:r>
    </w:p>
    <w:p w14:paraId="39C9FA59" w14:textId="77777777" w:rsidR="00BE7183" w:rsidRPr="00BE7183" w:rsidRDefault="00BE7183" w:rsidP="00BE7183">
      <w:pPr>
        <w:shd w:val="clear" w:color="auto" w:fill="F2F2F2" w:themeFill="background1" w:themeFillShade="F2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  <w:lang w:eastAsia="en-GB"/>
        </w:rPr>
      </w:pP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 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return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8000FF"/>
          <w:sz w:val="20"/>
          <w:szCs w:val="20"/>
          <w:lang w:eastAsia="en-GB"/>
        </w:rPr>
        <w:t>list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(</w:t>
      </w:r>
      <w:r w:rsidRPr="00BE7183">
        <w:rPr>
          <w:rFonts w:ascii="Courier New" w:hAnsi="Courier New" w:cs="Courier New"/>
          <w:color w:val="808080"/>
          <w:sz w:val="20"/>
          <w:szCs w:val="20"/>
          <w:lang w:eastAsia="en-GB"/>
        </w:rPr>
        <w:t>"weight"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w, </w:t>
      </w:r>
      <w:r w:rsidRPr="00BE7183">
        <w:rPr>
          <w:rFonts w:ascii="Courier New" w:hAnsi="Courier New" w:cs="Courier New"/>
          <w:color w:val="808080"/>
          <w:sz w:val="20"/>
          <w:szCs w:val="20"/>
          <w:lang w:eastAsia="en-GB"/>
        </w:rPr>
        <w:t>"Ui"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Ui, </w:t>
      </w:r>
      <w:r w:rsidRPr="00BE7183">
        <w:rPr>
          <w:rFonts w:ascii="Courier New" w:hAnsi="Courier New" w:cs="Courier New"/>
          <w:color w:val="808080"/>
          <w:sz w:val="20"/>
          <w:szCs w:val="20"/>
          <w:lang w:eastAsia="en-GB"/>
        </w:rPr>
        <w:t>"</w:t>
      </w:r>
      <w:proofErr w:type="spellStart"/>
      <w:r w:rsidRPr="00BE7183">
        <w:rPr>
          <w:rFonts w:ascii="Courier New" w:hAnsi="Courier New" w:cs="Courier New"/>
          <w:color w:val="808080"/>
          <w:sz w:val="20"/>
          <w:szCs w:val="20"/>
          <w:lang w:eastAsia="en-GB"/>
        </w:rPr>
        <w:t>lMode</w:t>
      </w:r>
      <w:proofErr w:type="spellEnd"/>
      <w:r w:rsidRPr="00BE7183">
        <w:rPr>
          <w:rFonts w:ascii="Courier New" w:hAnsi="Courier New" w:cs="Courier New"/>
          <w:color w:val="808080"/>
          <w:sz w:val="20"/>
          <w:szCs w:val="20"/>
          <w:lang w:eastAsia="en-GB"/>
        </w:rPr>
        <w:t>"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=</w:t>
      </w:r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proofErr w:type="spellStart"/>
      <w:r w:rsidRPr="00BE7183">
        <w:rPr>
          <w:rFonts w:ascii="Courier New" w:hAnsi="Courier New" w:cs="Courier New"/>
          <w:color w:val="000000"/>
          <w:sz w:val="20"/>
          <w:szCs w:val="20"/>
          <w:lang w:eastAsia="en-GB"/>
        </w:rPr>
        <w:t>lMode</w:t>
      </w:r>
      <w:proofErr w:type="spellEnd"/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))</w:t>
      </w:r>
    </w:p>
    <w:p w14:paraId="1495F091" w14:textId="77777777" w:rsidR="00BE7183" w:rsidRPr="00BE7183" w:rsidRDefault="00BE7183" w:rsidP="00BE7183">
      <w:pPr>
        <w:shd w:val="clear" w:color="auto" w:fill="FFFFFF"/>
        <w:spacing w:line="240" w:lineRule="auto"/>
        <w:ind w:firstLine="0"/>
        <w:jc w:val="left"/>
        <w:rPr>
          <w:rFonts w:ascii="Times New Roman" w:hAnsi="Times New Roman"/>
          <w:sz w:val="24"/>
          <w:lang w:eastAsia="en-GB"/>
        </w:rPr>
      </w:pPr>
      <w:r w:rsidRPr="00BE7183">
        <w:rPr>
          <w:rFonts w:ascii="Courier New" w:hAnsi="Courier New" w:cs="Courier New"/>
          <w:b/>
          <w:bCs/>
          <w:color w:val="000080"/>
          <w:sz w:val="20"/>
          <w:szCs w:val="20"/>
          <w:lang w:eastAsia="en-GB"/>
        </w:rPr>
        <w:t>}</w:t>
      </w:r>
    </w:p>
    <w:p w14:paraId="75A156AA" w14:textId="77777777" w:rsidR="003F1E6C" w:rsidRPr="003F1E6C" w:rsidRDefault="003F1E6C" w:rsidP="003F1E6C">
      <w:pPr>
        <w:pStyle w:val="Firstparagraph"/>
      </w:pPr>
    </w:p>
    <w:sectPr w:rsidR="003F1E6C" w:rsidRPr="003F1E6C" w:rsidSect="00A1473D">
      <w:headerReference w:type="default" r:id="rId22"/>
      <w:footerReference w:type="default" r:id="rId23"/>
      <w:headerReference w:type="first" r:id="rId24"/>
      <w:footerReference w:type="first" r:id="rId25"/>
      <w:pgSz w:w="11906" w:h="16838" w:code="9"/>
      <w:pgMar w:top="1152" w:right="1700" w:bottom="1134" w:left="1560" w:header="1134" w:footer="101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D4B8E2" w14:textId="77777777" w:rsidR="00987529" w:rsidRDefault="00987529">
      <w:pPr>
        <w:spacing w:line="240" w:lineRule="auto"/>
      </w:pPr>
      <w:r>
        <w:separator/>
      </w:r>
    </w:p>
  </w:endnote>
  <w:endnote w:type="continuationSeparator" w:id="0">
    <w:p w14:paraId="2832ED9B" w14:textId="77777777" w:rsidR="00987529" w:rsidRDefault="0098752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MU Serif Roman"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MU Serif">
    <w:altName w:val="CMU Serif Roman"/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9BDF85" w14:textId="77777777" w:rsidR="00E125AE" w:rsidRDefault="00E125AE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394C12">
      <w:rPr>
        <w:rStyle w:val="PageNumber"/>
        <w:noProof/>
      </w:rPr>
      <w:t>6</w:t>
    </w:r>
    <w:r>
      <w:rPr>
        <w:rStyle w:val="PageNumber"/>
      </w:rPr>
      <w:fldChar w:fldCharType="end"/>
    </w:r>
  </w:p>
  <w:p w14:paraId="56DAD711" w14:textId="77777777" w:rsidR="00E125AE" w:rsidRDefault="00E125AE" w:rsidP="00D824BA">
    <w:pPr>
      <w:pStyle w:val="Footer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389655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D93D369" w14:textId="3CAF9407" w:rsidR="00013DE8" w:rsidRDefault="00013DE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9F7B91D" w14:textId="16CEAEFE" w:rsidR="00013DE8" w:rsidRDefault="00F9397B" w:rsidP="00F9397B">
    <w:pPr>
      <w:pStyle w:val="Footer"/>
      <w:tabs>
        <w:tab w:val="clear" w:pos="4153"/>
        <w:tab w:val="clear" w:pos="8306"/>
        <w:tab w:val="left" w:pos="5010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6B52E2" w14:textId="77777777" w:rsidR="00987529" w:rsidRDefault="00987529">
      <w:pPr>
        <w:spacing w:line="240" w:lineRule="auto"/>
      </w:pPr>
      <w:r>
        <w:separator/>
      </w:r>
    </w:p>
  </w:footnote>
  <w:footnote w:type="continuationSeparator" w:id="0">
    <w:p w14:paraId="67E8AAE3" w14:textId="77777777" w:rsidR="00987529" w:rsidRDefault="0098752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43AF02" w14:textId="4D27942F" w:rsidR="00BE3E03" w:rsidRDefault="00F9397B" w:rsidP="00BE3E03">
    <w:pPr>
      <w:pStyle w:val="Header"/>
      <w:jc w:val="right"/>
    </w:pPr>
    <w:r>
      <w:t>KMLMM</w:t>
    </w:r>
    <w:r w:rsidR="00BE3E03">
      <w:t xml:space="preserve"> </w:t>
    </w:r>
    <w:r w:rsidR="002C1B8E">
      <w:t>RVM Project</w:t>
    </w:r>
    <w:r w:rsidR="00BE3E03">
      <w:t xml:space="preserve"> – Jake Watson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FE7C4E" w14:textId="59FF8738" w:rsidR="003C1BCC" w:rsidRDefault="003C1BCC">
    <w:pPr>
      <w:pStyle w:val="Header"/>
    </w:pPr>
    <w:r w:rsidRPr="00852D6E">
      <w:rPr>
        <w:rFonts w:ascii="Arial" w:eastAsia="Constantia" w:hAnsi="Arial" w:cs="Arial"/>
        <w:noProof/>
        <w:sz w:val="22"/>
        <w:szCs w:val="22"/>
        <w:lang w:val="en-US"/>
      </w:rPr>
      <w:drawing>
        <wp:anchor distT="0" distB="0" distL="114300" distR="114300" simplePos="0" relativeHeight="251661312" behindDoc="0" locked="0" layoutInCell="1" allowOverlap="1" wp14:anchorId="3AF34BF5" wp14:editId="4BAC180B">
          <wp:simplePos x="0" y="0"/>
          <wp:positionH relativeFrom="margin">
            <wp:posOffset>919208</wp:posOffset>
          </wp:positionH>
          <wp:positionV relativeFrom="paragraph">
            <wp:posOffset>-208643</wp:posOffset>
          </wp:positionV>
          <wp:extent cx="2962910" cy="419100"/>
          <wp:effectExtent l="0" t="0" r="8890" b="0"/>
          <wp:wrapThrough wrapText="bothSides">
            <wp:wrapPolygon edited="0">
              <wp:start x="8471" y="0"/>
              <wp:lineTo x="0" y="0"/>
              <wp:lineTo x="0" y="20618"/>
              <wp:lineTo x="8471" y="20618"/>
              <wp:lineTo x="10138" y="20618"/>
              <wp:lineTo x="18054" y="18655"/>
              <wp:lineTo x="17915" y="15709"/>
              <wp:lineTo x="21526" y="6873"/>
              <wp:lineTo x="21526" y="982"/>
              <wp:lineTo x="10138" y="0"/>
              <wp:lineTo x="8471" y="0"/>
            </wp:wrapPolygon>
          </wp:wrapThrough>
          <wp:docPr id="20" name="Imagen 4" descr="Image result for upc fi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mage result for upc fib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62910" cy="419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1440472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6EA22B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DDE5A0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5E87D5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553C323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622141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C66BAF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D22AA4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532BF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8AC19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7CC4B2B"/>
    <w:multiLevelType w:val="hybridMultilevel"/>
    <w:tmpl w:val="BB2896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274908A">
      <w:numFmt w:val="bullet"/>
      <w:lvlText w:val="-"/>
      <w:lvlJc w:val="left"/>
      <w:pPr>
        <w:ind w:left="1440" w:hanging="360"/>
      </w:pPr>
      <w:rPr>
        <w:rFonts w:ascii="CMU Serif Roman" w:eastAsia="Times New Roman" w:hAnsi="CMU Serif Roman" w:cs="CMU Serif Roman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1C31B10"/>
    <w:multiLevelType w:val="hybridMultilevel"/>
    <w:tmpl w:val="D628769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29B7747"/>
    <w:multiLevelType w:val="hybridMultilevel"/>
    <w:tmpl w:val="7EFAA966"/>
    <w:lvl w:ilvl="0" w:tplc="08090001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13" w15:restartNumberingAfterBreak="0">
    <w:nsid w:val="172463F7"/>
    <w:multiLevelType w:val="hybridMultilevel"/>
    <w:tmpl w:val="87206AD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19F90EC3"/>
    <w:multiLevelType w:val="multilevel"/>
    <w:tmpl w:val="12C44240"/>
    <w:lvl w:ilvl="0">
      <w:start w:val="1"/>
      <w:numFmt w:val="decimal"/>
      <w:lvlText w:val="%1"/>
      <w:lvlJc w:val="left"/>
      <w:pPr>
        <w:tabs>
          <w:tab w:val="num" w:pos="2629"/>
        </w:tabs>
        <w:ind w:left="2269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5" w15:restartNumberingAfterBreak="0">
    <w:nsid w:val="214D3BCE"/>
    <w:multiLevelType w:val="hybridMultilevel"/>
    <w:tmpl w:val="229ABE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26D7578"/>
    <w:multiLevelType w:val="hybridMultilevel"/>
    <w:tmpl w:val="9DB80CDC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4476CA1"/>
    <w:multiLevelType w:val="hybridMultilevel"/>
    <w:tmpl w:val="3FBC6C02"/>
    <w:lvl w:ilvl="0" w:tplc="C532BFBA">
      <w:start w:val="1"/>
      <w:numFmt w:val="decimal"/>
      <w:lvlText w:val="%1.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BD839E3"/>
    <w:multiLevelType w:val="multilevel"/>
    <w:tmpl w:val="A5CAB3EC"/>
    <w:lvl w:ilvl="0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9" w15:restartNumberingAfterBreak="0">
    <w:nsid w:val="3B5A1C29"/>
    <w:multiLevelType w:val="hybridMultilevel"/>
    <w:tmpl w:val="EE7CA6A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4E829BF"/>
    <w:multiLevelType w:val="hybridMultilevel"/>
    <w:tmpl w:val="9BCA2B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0A5522"/>
    <w:multiLevelType w:val="hybridMultilevel"/>
    <w:tmpl w:val="FF04C3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DA5BD0"/>
    <w:multiLevelType w:val="hybridMultilevel"/>
    <w:tmpl w:val="F3466E6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F81614"/>
    <w:multiLevelType w:val="hybridMultilevel"/>
    <w:tmpl w:val="4A4EF4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DF7550"/>
    <w:multiLevelType w:val="hybridMultilevel"/>
    <w:tmpl w:val="9E7C64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2278F0"/>
    <w:multiLevelType w:val="hybridMultilevel"/>
    <w:tmpl w:val="A41686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9B94B3C"/>
    <w:multiLevelType w:val="hybridMultilevel"/>
    <w:tmpl w:val="0CE2A4B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C016D1B"/>
    <w:multiLevelType w:val="hybridMultilevel"/>
    <w:tmpl w:val="CF8CA4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F6C7427"/>
    <w:multiLevelType w:val="multilevel"/>
    <w:tmpl w:val="D6704858"/>
    <w:lvl w:ilvl="0">
      <w:numFmt w:val="decimal"/>
      <w:pStyle w:val="Heading1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-1549"/>
        </w:tabs>
        <w:ind w:left="-2269" w:firstLine="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-1189"/>
        </w:tabs>
        <w:ind w:left="-2269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-541"/>
        </w:tabs>
        <w:ind w:left="-541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37"/>
        </w:tabs>
        <w:ind w:left="-37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11"/>
        </w:tabs>
        <w:ind w:left="467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331"/>
        </w:tabs>
        <w:ind w:left="971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691"/>
        </w:tabs>
        <w:ind w:left="1475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051"/>
        </w:tabs>
        <w:ind w:left="2051" w:hanging="1440"/>
      </w:pPr>
      <w:rPr>
        <w:rFonts w:hint="default"/>
      </w:rPr>
    </w:lvl>
  </w:abstractNum>
  <w:abstractNum w:abstractNumId="29" w15:restartNumberingAfterBreak="0">
    <w:nsid w:val="6240719E"/>
    <w:multiLevelType w:val="hybridMultilevel"/>
    <w:tmpl w:val="5B483BAE"/>
    <w:lvl w:ilvl="0" w:tplc="8D7A1BEA">
      <w:numFmt w:val="bullet"/>
      <w:lvlText w:val="•"/>
      <w:lvlJc w:val="left"/>
      <w:pPr>
        <w:ind w:left="360" w:hanging="360"/>
      </w:pPr>
      <w:rPr>
        <w:rFonts w:ascii="CMU Serif Roman" w:eastAsia="Times New Roman" w:hAnsi="CMU Serif Roman" w:cs="CMU Serif Roman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C8624EC"/>
    <w:multiLevelType w:val="hybridMultilevel"/>
    <w:tmpl w:val="580AE9F6"/>
    <w:lvl w:ilvl="0" w:tplc="8D7A1BEA">
      <w:numFmt w:val="bullet"/>
      <w:lvlText w:val="•"/>
      <w:lvlJc w:val="left"/>
      <w:pPr>
        <w:ind w:left="360" w:hanging="360"/>
      </w:pPr>
      <w:rPr>
        <w:rFonts w:ascii="CMU Serif Roman" w:eastAsia="Times New Roman" w:hAnsi="CMU Serif Roman" w:cs="CMU Serif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9E5CAC"/>
    <w:multiLevelType w:val="multilevel"/>
    <w:tmpl w:val="E45E8E5C"/>
    <w:lvl w:ilvl="0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32" w15:restartNumberingAfterBreak="0">
    <w:nsid w:val="6FF25BB2"/>
    <w:multiLevelType w:val="hybridMultilevel"/>
    <w:tmpl w:val="F3466E6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28"/>
  </w:num>
  <w:num w:numId="3">
    <w:abstractNumId w:val="31"/>
  </w:num>
  <w:num w:numId="4">
    <w:abstractNumId w:val="5"/>
  </w:num>
  <w:num w:numId="5">
    <w:abstractNumId w:val="9"/>
  </w:num>
  <w:num w:numId="6">
    <w:abstractNumId w:val="7"/>
  </w:num>
  <w:num w:numId="7">
    <w:abstractNumId w:val="6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28"/>
  </w:num>
  <w:num w:numId="15">
    <w:abstractNumId w:val="28"/>
  </w:num>
  <w:num w:numId="16">
    <w:abstractNumId w:val="28"/>
  </w:num>
  <w:num w:numId="17">
    <w:abstractNumId w:val="28"/>
  </w:num>
  <w:num w:numId="18">
    <w:abstractNumId w:val="28"/>
  </w:num>
  <w:num w:numId="19">
    <w:abstractNumId w:val="28"/>
  </w:num>
  <w:num w:numId="20">
    <w:abstractNumId w:val="20"/>
  </w:num>
  <w:num w:numId="21">
    <w:abstractNumId w:val="27"/>
  </w:num>
  <w:num w:numId="22">
    <w:abstractNumId w:val="10"/>
  </w:num>
  <w:num w:numId="23">
    <w:abstractNumId w:val="24"/>
  </w:num>
  <w:num w:numId="24">
    <w:abstractNumId w:val="15"/>
  </w:num>
  <w:num w:numId="25">
    <w:abstractNumId w:val="17"/>
  </w:num>
  <w:num w:numId="26">
    <w:abstractNumId w:val="19"/>
  </w:num>
  <w:num w:numId="27">
    <w:abstractNumId w:val="21"/>
  </w:num>
  <w:num w:numId="28">
    <w:abstractNumId w:val="16"/>
  </w:num>
  <w:num w:numId="29">
    <w:abstractNumId w:val="26"/>
  </w:num>
  <w:num w:numId="30">
    <w:abstractNumId w:val="22"/>
  </w:num>
  <w:num w:numId="31">
    <w:abstractNumId w:val="32"/>
  </w:num>
  <w:num w:numId="32">
    <w:abstractNumId w:val="12"/>
  </w:num>
  <w:num w:numId="33">
    <w:abstractNumId w:val="14"/>
  </w:num>
  <w:num w:numId="3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8"/>
    <w:lvlOverride w:ilvl="0">
      <w:startOverride w:val="4"/>
    </w:lvlOverride>
  </w:num>
  <w:num w:numId="36">
    <w:abstractNumId w:val="28"/>
    <w:lvlOverride w:ilvl="0">
      <w:startOverride w:val="4"/>
    </w:lvlOverride>
  </w:num>
  <w:num w:numId="37">
    <w:abstractNumId w:val="23"/>
  </w:num>
  <w:num w:numId="38">
    <w:abstractNumId w:val="29"/>
  </w:num>
  <w:num w:numId="39">
    <w:abstractNumId w:val="30"/>
  </w:num>
  <w:num w:numId="40">
    <w:abstractNumId w:val="25"/>
  </w:num>
  <w:num w:numId="41">
    <w:abstractNumId w:val="11"/>
  </w:num>
  <w:num w:numId="4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activeWritingStyle w:appName="MSWord" w:lang="en-US" w:vendorID="64" w:dllVersion="5" w:nlCheck="1" w:checkStyle="1"/>
  <w:activeWritingStyle w:appName="MSWord" w:lang="en-GB" w:vendorID="64" w:dllVersion="5" w:nlCheck="1" w:checkStyle="1"/>
  <w:activeWritingStyle w:appName="MSWord" w:lang="en-GB" w:vendorID="64" w:dllVersion="6" w:nlCheck="1" w:checkStyle="1"/>
  <w:activeWritingStyle w:appName="MSWord" w:lang="en-US" w:vendorID="64" w:dllVersion="6" w:nlCheck="1" w:checkStyle="1"/>
  <w:activeWritingStyle w:appName="MSWord" w:lang="en-GB" w:vendorID="64" w:dllVersion="0" w:nlCheck="1" w:checkStyle="0"/>
  <w:activeWritingStyle w:appName="MSWord" w:lang="en-US" w:vendorID="64" w:dllVersion="0" w:nlCheck="1" w:checkStyle="0"/>
  <w:proofState w:spelling="clean"/>
  <w:attachedTemplate r:id="rId1"/>
  <w:defaultTabStop w:val="720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D6E"/>
    <w:rsid w:val="00001B54"/>
    <w:rsid w:val="00004883"/>
    <w:rsid w:val="0000797C"/>
    <w:rsid w:val="00007E50"/>
    <w:rsid w:val="0001054E"/>
    <w:rsid w:val="00013DE8"/>
    <w:rsid w:val="00017482"/>
    <w:rsid w:val="0002225A"/>
    <w:rsid w:val="00024395"/>
    <w:rsid w:val="00025369"/>
    <w:rsid w:val="00032553"/>
    <w:rsid w:val="00034210"/>
    <w:rsid w:val="000362D3"/>
    <w:rsid w:val="00041461"/>
    <w:rsid w:val="00042FE1"/>
    <w:rsid w:val="0005075A"/>
    <w:rsid w:val="000523EF"/>
    <w:rsid w:val="0005321F"/>
    <w:rsid w:val="00053D30"/>
    <w:rsid w:val="000553E7"/>
    <w:rsid w:val="00060F20"/>
    <w:rsid w:val="00065B6D"/>
    <w:rsid w:val="00070834"/>
    <w:rsid w:val="00072727"/>
    <w:rsid w:val="00073F4B"/>
    <w:rsid w:val="000746BC"/>
    <w:rsid w:val="0007546F"/>
    <w:rsid w:val="0007558D"/>
    <w:rsid w:val="00085791"/>
    <w:rsid w:val="00091215"/>
    <w:rsid w:val="00094744"/>
    <w:rsid w:val="000A4ECA"/>
    <w:rsid w:val="000A76CC"/>
    <w:rsid w:val="000A7D2F"/>
    <w:rsid w:val="000B036D"/>
    <w:rsid w:val="000B14E2"/>
    <w:rsid w:val="000B246C"/>
    <w:rsid w:val="000B2625"/>
    <w:rsid w:val="000B7385"/>
    <w:rsid w:val="000C1C65"/>
    <w:rsid w:val="000C4B8E"/>
    <w:rsid w:val="000D448A"/>
    <w:rsid w:val="000D5491"/>
    <w:rsid w:val="000D6D34"/>
    <w:rsid w:val="000D72DA"/>
    <w:rsid w:val="000D7D02"/>
    <w:rsid w:val="000E5E10"/>
    <w:rsid w:val="000F45FC"/>
    <w:rsid w:val="0010009D"/>
    <w:rsid w:val="00100C4A"/>
    <w:rsid w:val="00105847"/>
    <w:rsid w:val="00105D2A"/>
    <w:rsid w:val="00106E4A"/>
    <w:rsid w:val="001128C9"/>
    <w:rsid w:val="0011664B"/>
    <w:rsid w:val="00116FBA"/>
    <w:rsid w:val="00117970"/>
    <w:rsid w:val="0012208C"/>
    <w:rsid w:val="00122DE5"/>
    <w:rsid w:val="001249CE"/>
    <w:rsid w:val="00131E8C"/>
    <w:rsid w:val="00132310"/>
    <w:rsid w:val="001333AA"/>
    <w:rsid w:val="00133855"/>
    <w:rsid w:val="0013591A"/>
    <w:rsid w:val="00136AD8"/>
    <w:rsid w:val="001372B3"/>
    <w:rsid w:val="00137E32"/>
    <w:rsid w:val="0014102C"/>
    <w:rsid w:val="001411DC"/>
    <w:rsid w:val="00141293"/>
    <w:rsid w:val="001559FC"/>
    <w:rsid w:val="0016464E"/>
    <w:rsid w:val="00170F81"/>
    <w:rsid w:val="00171791"/>
    <w:rsid w:val="00172800"/>
    <w:rsid w:val="00174511"/>
    <w:rsid w:val="00174767"/>
    <w:rsid w:val="0017699D"/>
    <w:rsid w:val="001821DF"/>
    <w:rsid w:val="001822AC"/>
    <w:rsid w:val="00182612"/>
    <w:rsid w:val="001835FF"/>
    <w:rsid w:val="00187729"/>
    <w:rsid w:val="00187C05"/>
    <w:rsid w:val="001920A9"/>
    <w:rsid w:val="00193991"/>
    <w:rsid w:val="001969C0"/>
    <w:rsid w:val="001A3887"/>
    <w:rsid w:val="001A6471"/>
    <w:rsid w:val="001A706B"/>
    <w:rsid w:val="001B0FBA"/>
    <w:rsid w:val="001B1BEF"/>
    <w:rsid w:val="001C61CF"/>
    <w:rsid w:val="001D29BE"/>
    <w:rsid w:val="001D2B72"/>
    <w:rsid w:val="001E37B8"/>
    <w:rsid w:val="001E6441"/>
    <w:rsid w:val="001F06DB"/>
    <w:rsid w:val="001F0EAB"/>
    <w:rsid w:val="001F0EFC"/>
    <w:rsid w:val="001F1598"/>
    <w:rsid w:val="001F2763"/>
    <w:rsid w:val="00200D9A"/>
    <w:rsid w:val="002020B1"/>
    <w:rsid w:val="0020330B"/>
    <w:rsid w:val="00206166"/>
    <w:rsid w:val="00207A07"/>
    <w:rsid w:val="0021033C"/>
    <w:rsid w:val="00214A42"/>
    <w:rsid w:val="002177AA"/>
    <w:rsid w:val="00226E4E"/>
    <w:rsid w:val="00227102"/>
    <w:rsid w:val="00227613"/>
    <w:rsid w:val="002306C7"/>
    <w:rsid w:val="00232466"/>
    <w:rsid w:val="0023461D"/>
    <w:rsid w:val="00234FC8"/>
    <w:rsid w:val="00236418"/>
    <w:rsid w:val="00240128"/>
    <w:rsid w:val="00241ADD"/>
    <w:rsid w:val="00242FF7"/>
    <w:rsid w:val="00246181"/>
    <w:rsid w:val="00246AD8"/>
    <w:rsid w:val="002475D1"/>
    <w:rsid w:val="002478CD"/>
    <w:rsid w:val="00254192"/>
    <w:rsid w:val="00255254"/>
    <w:rsid w:val="002642BD"/>
    <w:rsid w:val="00265D48"/>
    <w:rsid w:val="002724FC"/>
    <w:rsid w:val="00273884"/>
    <w:rsid w:val="002738ED"/>
    <w:rsid w:val="002746B6"/>
    <w:rsid w:val="00276CC3"/>
    <w:rsid w:val="00283434"/>
    <w:rsid w:val="0028498E"/>
    <w:rsid w:val="0029710D"/>
    <w:rsid w:val="00297C1E"/>
    <w:rsid w:val="002A2FCF"/>
    <w:rsid w:val="002A49D1"/>
    <w:rsid w:val="002A5080"/>
    <w:rsid w:val="002B0E7F"/>
    <w:rsid w:val="002B18C6"/>
    <w:rsid w:val="002C1B8E"/>
    <w:rsid w:val="002C7C25"/>
    <w:rsid w:val="002D2933"/>
    <w:rsid w:val="002D3423"/>
    <w:rsid w:val="002D45FC"/>
    <w:rsid w:val="002D62F3"/>
    <w:rsid w:val="002E1A16"/>
    <w:rsid w:val="002E214C"/>
    <w:rsid w:val="002E3288"/>
    <w:rsid w:val="002E437E"/>
    <w:rsid w:val="002E73BD"/>
    <w:rsid w:val="002E7F67"/>
    <w:rsid w:val="002F16A9"/>
    <w:rsid w:val="002F18BC"/>
    <w:rsid w:val="002F2813"/>
    <w:rsid w:val="002F351F"/>
    <w:rsid w:val="002F5E46"/>
    <w:rsid w:val="002F6EE9"/>
    <w:rsid w:val="002F75A1"/>
    <w:rsid w:val="00301F05"/>
    <w:rsid w:val="003034E3"/>
    <w:rsid w:val="00303AD7"/>
    <w:rsid w:val="00303F74"/>
    <w:rsid w:val="003057CB"/>
    <w:rsid w:val="0031461E"/>
    <w:rsid w:val="00316849"/>
    <w:rsid w:val="00320093"/>
    <w:rsid w:val="00323F3C"/>
    <w:rsid w:val="00333615"/>
    <w:rsid w:val="00334506"/>
    <w:rsid w:val="00335031"/>
    <w:rsid w:val="00335369"/>
    <w:rsid w:val="00336DC8"/>
    <w:rsid w:val="00337B2D"/>
    <w:rsid w:val="00343060"/>
    <w:rsid w:val="00343F90"/>
    <w:rsid w:val="0034715D"/>
    <w:rsid w:val="003546C7"/>
    <w:rsid w:val="00360671"/>
    <w:rsid w:val="003761B5"/>
    <w:rsid w:val="00377C60"/>
    <w:rsid w:val="00384C95"/>
    <w:rsid w:val="003937DD"/>
    <w:rsid w:val="00394321"/>
    <w:rsid w:val="00394C12"/>
    <w:rsid w:val="003A34E5"/>
    <w:rsid w:val="003A38C0"/>
    <w:rsid w:val="003A3ACA"/>
    <w:rsid w:val="003B0264"/>
    <w:rsid w:val="003B3F25"/>
    <w:rsid w:val="003B44E2"/>
    <w:rsid w:val="003B5285"/>
    <w:rsid w:val="003B5AA2"/>
    <w:rsid w:val="003C103F"/>
    <w:rsid w:val="003C198B"/>
    <w:rsid w:val="003C1BCC"/>
    <w:rsid w:val="003C1D00"/>
    <w:rsid w:val="003C21E6"/>
    <w:rsid w:val="003C23E0"/>
    <w:rsid w:val="003C2498"/>
    <w:rsid w:val="003C3E43"/>
    <w:rsid w:val="003C6B18"/>
    <w:rsid w:val="003C77E1"/>
    <w:rsid w:val="003D2B69"/>
    <w:rsid w:val="003D2D9C"/>
    <w:rsid w:val="003D4E1B"/>
    <w:rsid w:val="003D75E5"/>
    <w:rsid w:val="003E3C2E"/>
    <w:rsid w:val="003E45E0"/>
    <w:rsid w:val="003E777A"/>
    <w:rsid w:val="003E7EBA"/>
    <w:rsid w:val="003F07C4"/>
    <w:rsid w:val="003F090D"/>
    <w:rsid w:val="003F0C27"/>
    <w:rsid w:val="003F1E6C"/>
    <w:rsid w:val="003F2B52"/>
    <w:rsid w:val="003F4F8D"/>
    <w:rsid w:val="003F5F34"/>
    <w:rsid w:val="003F723F"/>
    <w:rsid w:val="00400700"/>
    <w:rsid w:val="00402953"/>
    <w:rsid w:val="00402D66"/>
    <w:rsid w:val="004035E3"/>
    <w:rsid w:val="004044B0"/>
    <w:rsid w:val="0040511A"/>
    <w:rsid w:val="0040745A"/>
    <w:rsid w:val="004110FE"/>
    <w:rsid w:val="004115A0"/>
    <w:rsid w:val="00417F61"/>
    <w:rsid w:val="00421FC2"/>
    <w:rsid w:val="0042252D"/>
    <w:rsid w:val="004320DA"/>
    <w:rsid w:val="004360A8"/>
    <w:rsid w:val="00440CF1"/>
    <w:rsid w:val="00440FDA"/>
    <w:rsid w:val="00442BFF"/>
    <w:rsid w:val="00442DA2"/>
    <w:rsid w:val="004526B3"/>
    <w:rsid w:val="00461EF3"/>
    <w:rsid w:val="00473FB1"/>
    <w:rsid w:val="00480C48"/>
    <w:rsid w:val="00481E9D"/>
    <w:rsid w:val="00482442"/>
    <w:rsid w:val="00482B7C"/>
    <w:rsid w:val="00483683"/>
    <w:rsid w:val="00483E21"/>
    <w:rsid w:val="00486FF3"/>
    <w:rsid w:val="00491808"/>
    <w:rsid w:val="00493A48"/>
    <w:rsid w:val="00495CDF"/>
    <w:rsid w:val="00497369"/>
    <w:rsid w:val="004A0135"/>
    <w:rsid w:val="004A283A"/>
    <w:rsid w:val="004A58FB"/>
    <w:rsid w:val="004A7DDC"/>
    <w:rsid w:val="004B25B8"/>
    <w:rsid w:val="004B449C"/>
    <w:rsid w:val="004B4E5C"/>
    <w:rsid w:val="004B5645"/>
    <w:rsid w:val="004B5AD8"/>
    <w:rsid w:val="004B6DC9"/>
    <w:rsid w:val="004B7810"/>
    <w:rsid w:val="004B7A4D"/>
    <w:rsid w:val="004B7E2F"/>
    <w:rsid w:val="004C11B0"/>
    <w:rsid w:val="004C2DD2"/>
    <w:rsid w:val="004C5634"/>
    <w:rsid w:val="004C646D"/>
    <w:rsid w:val="004C7F19"/>
    <w:rsid w:val="004D2569"/>
    <w:rsid w:val="004D282A"/>
    <w:rsid w:val="004D344E"/>
    <w:rsid w:val="004D70CA"/>
    <w:rsid w:val="004E5988"/>
    <w:rsid w:val="004E6BD8"/>
    <w:rsid w:val="004F308D"/>
    <w:rsid w:val="004F47E2"/>
    <w:rsid w:val="00500F7A"/>
    <w:rsid w:val="005050AA"/>
    <w:rsid w:val="005120E8"/>
    <w:rsid w:val="00512ECF"/>
    <w:rsid w:val="0052014E"/>
    <w:rsid w:val="00520FA6"/>
    <w:rsid w:val="00523F2E"/>
    <w:rsid w:val="005247FE"/>
    <w:rsid w:val="0053355B"/>
    <w:rsid w:val="0053418A"/>
    <w:rsid w:val="005367C7"/>
    <w:rsid w:val="0053728E"/>
    <w:rsid w:val="0054291F"/>
    <w:rsid w:val="00544694"/>
    <w:rsid w:val="00544BE3"/>
    <w:rsid w:val="00555A23"/>
    <w:rsid w:val="00555F44"/>
    <w:rsid w:val="0056205C"/>
    <w:rsid w:val="005677EC"/>
    <w:rsid w:val="00573E4E"/>
    <w:rsid w:val="00574976"/>
    <w:rsid w:val="0057651E"/>
    <w:rsid w:val="00580227"/>
    <w:rsid w:val="00581152"/>
    <w:rsid w:val="00581E7F"/>
    <w:rsid w:val="0058549A"/>
    <w:rsid w:val="00594B3E"/>
    <w:rsid w:val="005959A1"/>
    <w:rsid w:val="005A0886"/>
    <w:rsid w:val="005A25B9"/>
    <w:rsid w:val="005A7045"/>
    <w:rsid w:val="005B0FD0"/>
    <w:rsid w:val="005C2251"/>
    <w:rsid w:val="005C26BC"/>
    <w:rsid w:val="005D5D46"/>
    <w:rsid w:val="005D6674"/>
    <w:rsid w:val="005E0345"/>
    <w:rsid w:val="005E0C88"/>
    <w:rsid w:val="005F5319"/>
    <w:rsid w:val="005F5F2F"/>
    <w:rsid w:val="006025D2"/>
    <w:rsid w:val="006034E9"/>
    <w:rsid w:val="00605876"/>
    <w:rsid w:val="00605EB5"/>
    <w:rsid w:val="00606524"/>
    <w:rsid w:val="006132D4"/>
    <w:rsid w:val="006165B4"/>
    <w:rsid w:val="00620512"/>
    <w:rsid w:val="006235B0"/>
    <w:rsid w:val="00627DE2"/>
    <w:rsid w:val="00632129"/>
    <w:rsid w:val="0063321B"/>
    <w:rsid w:val="00643B65"/>
    <w:rsid w:val="0064501D"/>
    <w:rsid w:val="00645201"/>
    <w:rsid w:val="006501C3"/>
    <w:rsid w:val="00654EB7"/>
    <w:rsid w:val="006629AB"/>
    <w:rsid w:val="00663779"/>
    <w:rsid w:val="00664F93"/>
    <w:rsid w:val="00667B0C"/>
    <w:rsid w:val="00672909"/>
    <w:rsid w:val="00672D6C"/>
    <w:rsid w:val="00675BDB"/>
    <w:rsid w:val="00677D44"/>
    <w:rsid w:val="00683019"/>
    <w:rsid w:val="00684A0F"/>
    <w:rsid w:val="006872E1"/>
    <w:rsid w:val="0069328C"/>
    <w:rsid w:val="00693BFE"/>
    <w:rsid w:val="00694D9D"/>
    <w:rsid w:val="006A0795"/>
    <w:rsid w:val="006A0A4B"/>
    <w:rsid w:val="006A6AC2"/>
    <w:rsid w:val="006A6BF8"/>
    <w:rsid w:val="006B0241"/>
    <w:rsid w:val="006B04DB"/>
    <w:rsid w:val="006B7889"/>
    <w:rsid w:val="006C614B"/>
    <w:rsid w:val="006C7A46"/>
    <w:rsid w:val="006D0B0C"/>
    <w:rsid w:val="006D2551"/>
    <w:rsid w:val="006D28BE"/>
    <w:rsid w:val="006D485F"/>
    <w:rsid w:val="006D7E4A"/>
    <w:rsid w:val="006E02FE"/>
    <w:rsid w:val="006E2EFD"/>
    <w:rsid w:val="006E361B"/>
    <w:rsid w:val="006E508B"/>
    <w:rsid w:val="006F79EC"/>
    <w:rsid w:val="006F7B13"/>
    <w:rsid w:val="006F7D2E"/>
    <w:rsid w:val="007000D5"/>
    <w:rsid w:val="00707DDD"/>
    <w:rsid w:val="00714D29"/>
    <w:rsid w:val="00714F53"/>
    <w:rsid w:val="00715C4D"/>
    <w:rsid w:val="00716F59"/>
    <w:rsid w:val="00723290"/>
    <w:rsid w:val="007308EC"/>
    <w:rsid w:val="00730D6A"/>
    <w:rsid w:val="007310D5"/>
    <w:rsid w:val="00732710"/>
    <w:rsid w:val="007347AB"/>
    <w:rsid w:val="00735C6D"/>
    <w:rsid w:val="00740DCA"/>
    <w:rsid w:val="00741B4D"/>
    <w:rsid w:val="0074289C"/>
    <w:rsid w:val="0074428F"/>
    <w:rsid w:val="00751383"/>
    <w:rsid w:val="007520EA"/>
    <w:rsid w:val="00752B9E"/>
    <w:rsid w:val="007553C2"/>
    <w:rsid w:val="007626C1"/>
    <w:rsid w:val="00763313"/>
    <w:rsid w:val="00763DFA"/>
    <w:rsid w:val="0076762F"/>
    <w:rsid w:val="007739ED"/>
    <w:rsid w:val="007873D0"/>
    <w:rsid w:val="00787EA2"/>
    <w:rsid w:val="00793BD2"/>
    <w:rsid w:val="007948A1"/>
    <w:rsid w:val="007966A1"/>
    <w:rsid w:val="007A2818"/>
    <w:rsid w:val="007A3C92"/>
    <w:rsid w:val="007A57D2"/>
    <w:rsid w:val="007B0484"/>
    <w:rsid w:val="007B12EA"/>
    <w:rsid w:val="007B2D9B"/>
    <w:rsid w:val="007B6071"/>
    <w:rsid w:val="007B701E"/>
    <w:rsid w:val="007C30F0"/>
    <w:rsid w:val="007D480C"/>
    <w:rsid w:val="007D71CF"/>
    <w:rsid w:val="007E2988"/>
    <w:rsid w:val="007E7CB9"/>
    <w:rsid w:val="007F00EC"/>
    <w:rsid w:val="007F5168"/>
    <w:rsid w:val="0080228D"/>
    <w:rsid w:val="00802EBF"/>
    <w:rsid w:val="0080393A"/>
    <w:rsid w:val="00804240"/>
    <w:rsid w:val="00804CD6"/>
    <w:rsid w:val="00804CD8"/>
    <w:rsid w:val="00804EF0"/>
    <w:rsid w:val="008069BF"/>
    <w:rsid w:val="00811330"/>
    <w:rsid w:val="0081346C"/>
    <w:rsid w:val="0081577F"/>
    <w:rsid w:val="0081794B"/>
    <w:rsid w:val="008224A6"/>
    <w:rsid w:val="00823DA7"/>
    <w:rsid w:val="00823E06"/>
    <w:rsid w:val="008274B8"/>
    <w:rsid w:val="00827B18"/>
    <w:rsid w:val="00835433"/>
    <w:rsid w:val="0084000B"/>
    <w:rsid w:val="008455A7"/>
    <w:rsid w:val="00850860"/>
    <w:rsid w:val="00852D6E"/>
    <w:rsid w:val="00856B52"/>
    <w:rsid w:val="00862849"/>
    <w:rsid w:val="00863176"/>
    <w:rsid w:val="00872B33"/>
    <w:rsid w:val="008775F0"/>
    <w:rsid w:val="00880775"/>
    <w:rsid w:val="0088262B"/>
    <w:rsid w:val="00886F82"/>
    <w:rsid w:val="00892E0A"/>
    <w:rsid w:val="00894EAC"/>
    <w:rsid w:val="00896C82"/>
    <w:rsid w:val="008A090A"/>
    <w:rsid w:val="008B4723"/>
    <w:rsid w:val="008B5B47"/>
    <w:rsid w:val="008C16CA"/>
    <w:rsid w:val="008C3FE2"/>
    <w:rsid w:val="008C743D"/>
    <w:rsid w:val="008D4C4F"/>
    <w:rsid w:val="008D5090"/>
    <w:rsid w:val="008E249E"/>
    <w:rsid w:val="008E4741"/>
    <w:rsid w:val="008E5605"/>
    <w:rsid w:val="008E71AD"/>
    <w:rsid w:val="008F07C0"/>
    <w:rsid w:val="008F52E4"/>
    <w:rsid w:val="008F65E0"/>
    <w:rsid w:val="008F7032"/>
    <w:rsid w:val="00900322"/>
    <w:rsid w:val="00902520"/>
    <w:rsid w:val="0090546E"/>
    <w:rsid w:val="00905B17"/>
    <w:rsid w:val="00911F51"/>
    <w:rsid w:val="009121FC"/>
    <w:rsid w:val="009164BC"/>
    <w:rsid w:val="009169FA"/>
    <w:rsid w:val="009217D1"/>
    <w:rsid w:val="0092689C"/>
    <w:rsid w:val="00927108"/>
    <w:rsid w:val="00934289"/>
    <w:rsid w:val="009343A0"/>
    <w:rsid w:val="0093602D"/>
    <w:rsid w:val="009369C7"/>
    <w:rsid w:val="0094199E"/>
    <w:rsid w:val="00942801"/>
    <w:rsid w:val="0094493B"/>
    <w:rsid w:val="009464B8"/>
    <w:rsid w:val="00947816"/>
    <w:rsid w:val="009511F0"/>
    <w:rsid w:val="0096007C"/>
    <w:rsid w:val="00960F33"/>
    <w:rsid w:val="00962193"/>
    <w:rsid w:val="00963E46"/>
    <w:rsid w:val="00965C79"/>
    <w:rsid w:val="009708DA"/>
    <w:rsid w:val="00971D98"/>
    <w:rsid w:val="009723CD"/>
    <w:rsid w:val="00974D56"/>
    <w:rsid w:val="00976ADB"/>
    <w:rsid w:val="00976AF1"/>
    <w:rsid w:val="00976DEF"/>
    <w:rsid w:val="0098094C"/>
    <w:rsid w:val="00981006"/>
    <w:rsid w:val="00982F11"/>
    <w:rsid w:val="00985A59"/>
    <w:rsid w:val="00987529"/>
    <w:rsid w:val="009B0209"/>
    <w:rsid w:val="009B22C0"/>
    <w:rsid w:val="009C37E2"/>
    <w:rsid w:val="009C3C6A"/>
    <w:rsid w:val="009C427E"/>
    <w:rsid w:val="009C5B5E"/>
    <w:rsid w:val="009C619B"/>
    <w:rsid w:val="009D1633"/>
    <w:rsid w:val="009D216A"/>
    <w:rsid w:val="009D2176"/>
    <w:rsid w:val="009D6B49"/>
    <w:rsid w:val="009E748B"/>
    <w:rsid w:val="009E7D38"/>
    <w:rsid w:val="009F04B0"/>
    <w:rsid w:val="009F145A"/>
    <w:rsid w:val="009F152B"/>
    <w:rsid w:val="009F235B"/>
    <w:rsid w:val="009F2A43"/>
    <w:rsid w:val="009F2F57"/>
    <w:rsid w:val="00A06513"/>
    <w:rsid w:val="00A0657F"/>
    <w:rsid w:val="00A06960"/>
    <w:rsid w:val="00A11DA3"/>
    <w:rsid w:val="00A1473D"/>
    <w:rsid w:val="00A158A3"/>
    <w:rsid w:val="00A15989"/>
    <w:rsid w:val="00A2176C"/>
    <w:rsid w:val="00A255F1"/>
    <w:rsid w:val="00A2781F"/>
    <w:rsid w:val="00A303A0"/>
    <w:rsid w:val="00A41050"/>
    <w:rsid w:val="00A4121F"/>
    <w:rsid w:val="00A41BD1"/>
    <w:rsid w:val="00A420F9"/>
    <w:rsid w:val="00A4361C"/>
    <w:rsid w:val="00A50537"/>
    <w:rsid w:val="00A50F1A"/>
    <w:rsid w:val="00A5480E"/>
    <w:rsid w:val="00A54D63"/>
    <w:rsid w:val="00A56F64"/>
    <w:rsid w:val="00A60496"/>
    <w:rsid w:val="00A627B0"/>
    <w:rsid w:val="00A6293F"/>
    <w:rsid w:val="00A62945"/>
    <w:rsid w:val="00A635B1"/>
    <w:rsid w:val="00A66527"/>
    <w:rsid w:val="00A667D0"/>
    <w:rsid w:val="00A723F5"/>
    <w:rsid w:val="00A766BE"/>
    <w:rsid w:val="00A7673A"/>
    <w:rsid w:val="00A83A23"/>
    <w:rsid w:val="00A862C8"/>
    <w:rsid w:val="00A86624"/>
    <w:rsid w:val="00A869F2"/>
    <w:rsid w:val="00A906C3"/>
    <w:rsid w:val="00A90BFD"/>
    <w:rsid w:val="00A91A9F"/>
    <w:rsid w:val="00A97203"/>
    <w:rsid w:val="00AA0A7C"/>
    <w:rsid w:val="00AA444C"/>
    <w:rsid w:val="00AA5893"/>
    <w:rsid w:val="00AA7EAE"/>
    <w:rsid w:val="00AB0844"/>
    <w:rsid w:val="00AB099F"/>
    <w:rsid w:val="00AB5812"/>
    <w:rsid w:val="00AB62AA"/>
    <w:rsid w:val="00AB67F9"/>
    <w:rsid w:val="00AC081E"/>
    <w:rsid w:val="00AC4C7F"/>
    <w:rsid w:val="00AC5B27"/>
    <w:rsid w:val="00AD0F2C"/>
    <w:rsid w:val="00AD213D"/>
    <w:rsid w:val="00AD23AF"/>
    <w:rsid w:val="00AD2453"/>
    <w:rsid w:val="00AD5577"/>
    <w:rsid w:val="00AD77B8"/>
    <w:rsid w:val="00AD7D80"/>
    <w:rsid w:val="00AE053F"/>
    <w:rsid w:val="00AE0E10"/>
    <w:rsid w:val="00AE3158"/>
    <w:rsid w:val="00AF1085"/>
    <w:rsid w:val="00AF1D33"/>
    <w:rsid w:val="00AF305F"/>
    <w:rsid w:val="00AF3D46"/>
    <w:rsid w:val="00AF74DD"/>
    <w:rsid w:val="00B10F2D"/>
    <w:rsid w:val="00B10F49"/>
    <w:rsid w:val="00B137E6"/>
    <w:rsid w:val="00B32AC6"/>
    <w:rsid w:val="00B33914"/>
    <w:rsid w:val="00B33B03"/>
    <w:rsid w:val="00B33EB2"/>
    <w:rsid w:val="00B34B71"/>
    <w:rsid w:val="00B41FEE"/>
    <w:rsid w:val="00B42A33"/>
    <w:rsid w:val="00B43F23"/>
    <w:rsid w:val="00B47142"/>
    <w:rsid w:val="00B53809"/>
    <w:rsid w:val="00B62F86"/>
    <w:rsid w:val="00B63BD6"/>
    <w:rsid w:val="00B65A42"/>
    <w:rsid w:val="00B702B9"/>
    <w:rsid w:val="00B7133A"/>
    <w:rsid w:val="00B736E2"/>
    <w:rsid w:val="00B776C2"/>
    <w:rsid w:val="00B84A4E"/>
    <w:rsid w:val="00B864AC"/>
    <w:rsid w:val="00B87C6A"/>
    <w:rsid w:val="00B91831"/>
    <w:rsid w:val="00B93BAE"/>
    <w:rsid w:val="00B94856"/>
    <w:rsid w:val="00B94A22"/>
    <w:rsid w:val="00B96863"/>
    <w:rsid w:val="00BA021B"/>
    <w:rsid w:val="00BA37DD"/>
    <w:rsid w:val="00BA4190"/>
    <w:rsid w:val="00BA4E4C"/>
    <w:rsid w:val="00BA65A1"/>
    <w:rsid w:val="00BA6EF8"/>
    <w:rsid w:val="00BA7F06"/>
    <w:rsid w:val="00BB25FC"/>
    <w:rsid w:val="00BC0A13"/>
    <w:rsid w:val="00BC27D5"/>
    <w:rsid w:val="00BC3E94"/>
    <w:rsid w:val="00BC61DB"/>
    <w:rsid w:val="00BC628A"/>
    <w:rsid w:val="00BD0E55"/>
    <w:rsid w:val="00BD367A"/>
    <w:rsid w:val="00BE3E03"/>
    <w:rsid w:val="00BE41A3"/>
    <w:rsid w:val="00BE49F9"/>
    <w:rsid w:val="00BE7183"/>
    <w:rsid w:val="00BF0EC7"/>
    <w:rsid w:val="00BF337C"/>
    <w:rsid w:val="00BF7549"/>
    <w:rsid w:val="00C00CDF"/>
    <w:rsid w:val="00C02B38"/>
    <w:rsid w:val="00C046CE"/>
    <w:rsid w:val="00C04E75"/>
    <w:rsid w:val="00C06A98"/>
    <w:rsid w:val="00C21937"/>
    <w:rsid w:val="00C26F98"/>
    <w:rsid w:val="00C27510"/>
    <w:rsid w:val="00C27C31"/>
    <w:rsid w:val="00C3272C"/>
    <w:rsid w:val="00C3376C"/>
    <w:rsid w:val="00C34FF6"/>
    <w:rsid w:val="00C36035"/>
    <w:rsid w:val="00C36D76"/>
    <w:rsid w:val="00C428D3"/>
    <w:rsid w:val="00C42BCB"/>
    <w:rsid w:val="00C436B4"/>
    <w:rsid w:val="00C46373"/>
    <w:rsid w:val="00C47694"/>
    <w:rsid w:val="00C513AB"/>
    <w:rsid w:val="00C62E7F"/>
    <w:rsid w:val="00C64F94"/>
    <w:rsid w:val="00C67B2C"/>
    <w:rsid w:val="00C73FBD"/>
    <w:rsid w:val="00C8091F"/>
    <w:rsid w:val="00C814D0"/>
    <w:rsid w:val="00C84C29"/>
    <w:rsid w:val="00C8726F"/>
    <w:rsid w:val="00C95ED6"/>
    <w:rsid w:val="00C96300"/>
    <w:rsid w:val="00C97B66"/>
    <w:rsid w:val="00CA24CB"/>
    <w:rsid w:val="00CA4EDD"/>
    <w:rsid w:val="00CB629F"/>
    <w:rsid w:val="00CC1D72"/>
    <w:rsid w:val="00CC33FA"/>
    <w:rsid w:val="00CC3504"/>
    <w:rsid w:val="00CC4C2B"/>
    <w:rsid w:val="00CC537E"/>
    <w:rsid w:val="00CC7427"/>
    <w:rsid w:val="00CC7D88"/>
    <w:rsid w:val="00CC7E5A"/>
    <w:rsid w:val="00CD000A"/>
    <w:rsid w:val="00CD0C33"/>
    <w:rsid w:val="00CD5C67"/>
    <w:rsid w:val="00CE75A2"/>
    <w:rsid w:val="00CF569D"/>
    <w:rsid w:val="00CF60F4"/>
    <w:rsid w:val="00CF7886"/>
    <w:rsid w:val="00D00805"/>
    <w:rsid w:val="00D1229B"/>
    <w:rsid w:val="00D16DDB"/>
    <w:rsid w:val="00D219D5"/>
    <w:rsid w:val="00D22A77"/>
    <w:rsid w:val="00D269D2"/>
    <w:rsid w:val="00D34052"/>
    <w:rsid w:val="00D36973"/>
    <w:rsid w:val="00D36B96"/>
    <w:rsid w:val="00D45F6A"/>
    <w:rsid w:val="00D50E1A"/>
    <w:rsid w:val="00D51539"/>
    <w:rsid w:val="00D52562"/>
    <w:rsid w:val="00D55153"/>
    <w:rsid w:val="00D55887"/>
    <w:rsid w:val="00D57EB4"/>
    <w:rsid w:val="00D62CEF"/>
    <w:rsid w:val="00D66A1A"/>
    <w:rsid w:val="00D6709A"/>
    <w:rsid w:val="00D67233"/>
    <w:rsid w:val="00D70A0C"/>
    <w:rsid w:val="00D72F21"/>
    <w:rsid w:val="00D7422F"/>
    <w:rsid w:val="00D74A88"/>
    <w:rsid w:val="00D750CD"/>
    <w:rsid w:val="00D75FB5"/>
    <w:rsid w:val="00D7793E"/>
    <w:rsid w:val="00D80245"/>
    <w:rsid w:val="00D824BA"/>
    <w:rsid w:val="00D82633"/>
    <w:rsid w:val="00D848A1"/>
    <w:rsid w:val="00D84C52"/>
    <w:rsid w:val="00D91201"/>
    <w:rsid w:val="00D95599"/>
    <w:rsid w:val="00DA10D2"/>
    <w:rsid w:val="00DB1E7E"/>
    <w:rsid w:val="00DB64A8"/>
    <w:rsid w:val="00DB692A"/>
    <w:rsid w:val="00DB69F1"/>
    <w:rsid w:val="00DC14C1"/>
    <w:rsid w:val="00DC17FB"/>
    <w:rsid w:val="00DC39E5"/>
    <w:rsid w:val="00DC3C6B"/>
    <w:rsid w:val="00DC6720"/>
    <w:rsid w:val="00DC7AFB"/>
    <w:rsid w:val="00DD1B65"/>
    <w:rsid w:val="00DD4E5A"/>
    <w:rsid w:val="00DD5B85"/>
    <w:rsid w:val="00DD67A4"/>
    <w:rsid w:val="00DD7E7C"/>
    <w:rsid w:val="00DE19FB"/>
    <w:rsid w:val="00DE7303"/>
    <w:rsid w:val="00DE79F3"/>
    <w:rsid w:val="00E0032A"/>
    <w:rsid w:val="00E01F28"/>
    <w:rsid w:val="00E05B55"/>
    <w:rsid w:val="00E125AE"/>
    <w:rsid w:val="00E2044D"/>
    <w:rsid w:val="00E21415"/>
    <w:rsid w:val="00E278CB"/>
    <w:rsid w:val="00E325BD"/>
    <w:rsid w:val="00E33902"/>
    <w:rsid w:val="00E3653F"/>
    <w:rsid w:val="00E424F5"/>
    <w:rsid w:val="00E47AEE"/>
    <w:rsid w:val="00E532C5"/>
    <w:rsid w:val="00E616A1"/>
    <w:rsid w:val="00E62A32"/>
    <w:rsid w:val="00E67184"/>
    <w:rsid w:val="00E67B2A"/>
    <w:rsid w:val="00E7159B"/>
    <w:rsid w:val="00E7796B"/>
    <w:rsid w:val="00E77A6A"/>
    <w:rsid w:val="00E849FF"/>
    <w:rsid w:val="00E86482"/>
    <w:rsid w:val="00E92913"/>
    <w:rsid w:val="00E92A4E"/>
    <w:rsid w:val="00E9520D"/>
    <w:rsid w:val="00E95486"/>
    <w:rsid w:val="00E96C86"/>
    <w:rsid w:val="00EA3429"/>
    <w:rsid w:val="00EA4280"/>
    <w:rsid w:val="00EA5596"/>
    <w:rsid w:val="00EC1092"/>
    <w:rsid w:val="00EC2943"/>
    <w:rsid w:val="00EC29C3"/>
    <w:rsid w:val="00EC2C9E"/>
    <w:rsid w:val="00ED0991"/>
    <w:rsid w:val="00ED2100"/>
    <w:rsid w:val="00ED3802"/>
    <w:rsid w:val="00ED5FB5"/>
    <w:rsid w:val="00ED6C6B"/>
    <w:rsid w:val="00EE1EFA"/>
    <w:rsid w:val="00EE49F0"/>
    <w:rsid w:val="00EF0743"/>
    <w:rsid w:val="00EF2E49"/>
    <w:rsid w:val="00EF37AB"/>
    <w:rsid w:val="00F0031B"/>
    <w:rsid w:val="00F1015E"/>
    <w:rsid w:val="00F11CB7"/>
    <w:rsid w:val="00F14149"/>
    <w:rsid w:val="00F16CA5"/>
    <w:rsid w:val="00F236E6"/>
    <w:rsid w:val="00F26CB4"/>
    <w:rsid w:val="00F27455"/>
    <w:rsid w:val="00F27F24"/>
    <w:rsid w:val="00F3085C"/>
    <w:rsid w:val="00F30B46"/>
    <w:rsid w:val="00F31387"/>
    <w:rsid w:val="00F318C0"/>
    <w:rsid w:val="00F33377"/>
    <w:rsid w:val="00F40EBF"/>
    <w:rsid w:val="00F441DC"/>
    <w:rsid w:val="00F52BE7"/>
    <w:rsid w:val="00F5324E"/>
    <w:rsid w:val="00F5408B"/>
    <w:rsid w:val="00F61A29"/>
    <w:rsid w:val="00F6301A"/>
    <w:rsid w:val="00F648D7"/>
    <w:rsid w:val="00F67051"/>
    <w:rsid w:val="00F67A17"/>
    <w:rsid w:val="00F71C1E"/>
    <w:rsid w:val="00F828A0"/>
    <w:rsid w:val="00F82D29"/>
    <w:rsid w:val="00F830EF"/>
    <w:rsid w:val="00F83759"/>
    <w:rsid w:val="00F84B79"/>
    <w:rsid w:val="00F9397B"/>
    <w:rsid w:val="00FA39DA"/>
    <w:rsid w:val="00FB1FAE"/>
    <w:rsid w:val="00FB54F0"/>
    <w:rsid w:val="00FB5F66"/>
    <w:rsid w:val="00FC0068"/>
    <w:rsid w:val="00FC3B77"/>
    <w:rsid w:val="00FC52B5"/>
    <w:rsid w:val="00FD08BA"/>
    <w:rsid w:val="00FD312A"/>
    <w:rsid w:val="00FD6251"/>
    <w:rsid w:val="00FD7B2D"/>
    <w:rsid w:val="00FE2030"/>
    <w:rsid w:val="00FE5599"/>
    <w:rsid w:val="00FF0885"/>
    <w:rsid w:val="00FF4C1B"/>
    <w:rsid w:val="00FF6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F3C9751"/>
  <w15:docId w15:val="{43A2CA92-AC60-4776-BFEB-891F39053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sv-SE" w:eastAsia="sv-S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6E4E"/>
    <w:pPr>
      <w:spacing w:line="312" w:lineRule="auto"/>
      <w:ind w:firstLine="340"/>
      <w:jc w:val="both"/>
    </w:pPr>
    <w:rPr>
      <w:rFonts w:ascii="CMU Serif Roman" w:hAnsi="CMU Serif Roman"/>
      <w:sz w:val="21"/>
      <w:szCs w:val="24"/>
      <w:lang w:val="en-GB" w:eastAsia="en-US"/>
    </w:rPr>
  </w:style>
  <w:style w:type="paragraph" w:styleId="Heading1">
    <w:name w:val="heading 1"/>
    <w:basedOn w:val="Normal"/>
    <w:next w:val="Firstparagraph"/>
    <w:link w:val="Heading1Char"/>
    <w:uiPriority w:val="9"/>
    <w:qFormat/>
    <w:rsid w:val="00DD4E5A"/>
    <w:pPr>
      <w:keepNext/>
      <w:numPr>
        <w:numId w:val="19"/>
      </w:numPr>
      <w:tabs>
        <w:tab w:val="left" w:pos="482"/>
      </w:tabs>
      <w:spacing w:before="360" w:after="180"/>
      <w:jc w:val="left"/>
      <w:outlineLvl w:val="0"/>
    </w:pPr>
    <w:rPr>
      <w:rFonts w:cs="Arial"/>
      <w:b/>
      <w:bCs/>
      <w:sz w:val="28"/>
      <w:szCs w:val="32"/>
    </w:rPr>
  </w:style>
  <w:style w:type="paragraph" w:styleId="Heading2">
    <w:name w:val="heading 2"/>
    <w:basedOn w:val="Normal"/>
    <w:next w:val="Firstparagraph"/>
    <w:link w:val="Heading2Char"/>
    <w:qFormat/>
    <w:rsid w:val="00DD4E5A"/>
    <w:pPr>
      <w:keepNext/>
      <w:numPr>
        <w:ilvl w:val="1"/>
        <w:numId w:val="19"/>
      </w:numPr>
      <w:tabs>
        <w:tab w:val="left" w:pos="624"/>
      </w:tabs>
      <w:spacing w:before="300" w:after="120"/>
      <w:jc w:val="left"/>
      <w:outlineLvl w:val="1"/>
    </w:pPr>
    <w:rPr>
      <w:rFonts w:cs="Arial"/>
      <w:b/>
      <w:bCs/>
      <w:iCs/>
      <w:sz w:val="24"/>
      <w:szCs w:val="28"/>
    </w:rPr>
  </w:style>
  <w:style w:type="paragraph" w:styleId="Heading3">
    <w:name w:val="heading 3"/>
    <w:basedOn w:val="Normal"/>
    <w:next w:val="Firstparagraph"/>
    <w:qFormat/>
    <w:rsid w:val="00DD4E5A"/>
    <w:pPr>
      <w:keepNext/>
      <w:numPr>
        <w:ilvl w:val="2"/>
        <w:numId w:val="19"/>
      </w:numPr>
      <w:tabs>
        <w:tab w:val="left" w:pos="765"/>
      </w:tabs>
      <w:spacing w:before="300" w:after="120"/>
      <w:jc w:val="left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49F9"/>
    <w:pPr>
      <w:keepNext/>
      <w:keepLines/>
      <w:spacing w:before="200"/>
      <w:outlineLvl w:val="3"/>
    </w:pPr>
    <w:rPr>
      <w:rFonts w:eastAsiaTheme="majorEastAsia" w:cstheme="majorBidi"/>
      <w:b/>
      <w:bCs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</w:pPr>
  </w:style>
  <w:style w:type="paragraph" w:customStyle="1" w:styleId="Firstparagraph">
    <w:name w:val="First paragraph"/>
    <w:basedOn w:val="Normal"/>
    <w:next w:val="Normal"/>
    <w:pPr>
      <w:ind w:firstLine="0"/>
    </w:pPr>
  </w:style>
  <w:style w:type="character" w:styleId="PageNumber">
    <w:name w:val="page number"/>
    <w:basedOn w:val="DefaultParagraphFont"/>
    <w:semiHidden/>
  </w:style>
  <w:style w:type="paragraph" w:styleId="Header">
    <w:name w:val="header"/>
    <w:basedOn w:val="Normal"/>
    <w:semiHidden/>
    <w:pPr>
      <w:tabs>
        <w:tab w:val="center" w:pos="4153"/>
        <w:tab w:val="right" w:pos="8306"/>
      </w:tabs>
    </w:pPr>
  </w:style>
  <w:style w:type="paragraph" w:styleId="Caption">
    <w:name w:val="caption"/>
    <w:basedOn w:val="Normal"/>
    <w:next w:val="Normal"/>
    <w:uiPriority w:val="35"/>
    <w:unhideWhenUsed/>
    <w:qFormat/>
    <w:rsid w:val="00BE49F9"/>
    <w:rPr>
      <w:bCs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226E4E"/>
    <w:pPr>
      <w:spacing w:before="240" w:after="60"/>
      <w:jc w:val="center"/>
      <w:outlineLvl w:val="0"/>
    </w:pPr>
    <w:rPr>
      <w:rFonts w:eastAsiaTheme="majorEastAsia" w:cstheme="majorBid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226E4E"/>
    <w:rPr>
      <w:rFonts w:ascii="CMU Serif Roman" w:eastAsiaTheme="majorEastAsia" w:hAnsi="CMU Serif Roman" w:cstheme="majorBidi"/>
      <w:b/>
      <w:bCs/>
      <w:kern w:val="28"/>
      <w:sz w:val="32"/>
      <w:szCs w:val="32"/>
      <w:lang w:val="en-GB" w:eastAsia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49F9"/>
    <w:rPr>
      <w:rFonts w:ascii="CMU Serif" w:eastAsiaTheme="majorEastAsia" w:hAnsi="CMU Serif" w:cstheme="majorBidi"/>
      <w:b/>
      <w:bCs/>
      <w:iCs/>
      <w:sz w:val="21"/>
      <w:szCs w:val="24"/>
      <w:lang w:val="en-GB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E125AE"/>
    <w:pPr>
      <w:keepLines/>
      <w:numPr>
        <w:numId w:val="0"/>
      </w:numPr>
      <w:tabs>
        <w:tab w:val="clear" w:pos="482"/>
      </w:tabs>
      <w:spacing w:before="480" w:after="0" w:line="276" w:lineRule="auto"/>
      <w:outlineLvl w:val="9"/>
    </w:pPr>
    <w:rPr>
      <w:rFonts w:asciiTheme="majorHAnsi" w:eastAsiaTheme="majorEastAsia" w:hAnsiTheme="majorHAnsi" w:cstheme="majorBidi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94C12"/>
    <w:pPr>
      <w:spacing w:before="120"/>
      <w:jc w:val="left"/>
    </w:pPr>
    <w:rPr>
      <w:rFonts w:asciiTheme="minorHAnsi" w:hAnsiTheme="minorHAnsi"/>
      <w:b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25AE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25AE"/>
    <w:rPr>
      <w:rFonts w:ascii="Lucida Grande" w:hAnsi="Lucida Grande" w:cs="Lucida Grande"/>
      <w:sz w:val="18"/>
      <w:szCs w:val="18"/>
      <w:lang w:val="en-GB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394C12"/>
    <w:pPr>
      <w:ind w:left="210"/>
      <w:jc w:val="left"/>
    </w:pPr>
    <w:rPr>
      <w:rFonts w:asciiTheme="minorHAnsi" w:hAnsiTheme="minorHAnsi"/>
      <w:b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94C12"/>
    <w:pPr>
      <w:ind w:left="420"/>
      <w:jc w:val="left"/>
    </w:pPr>
    <w:rPr>
      <w:rFonts w:asciiTheme="minorHAnsi" w:hAnsiTheme="minorHAnsi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E125AE"/>
    <w:pPr>
      <w:ind w:left="630"/>
      <w:jc w:val="left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E125AE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E125AE"/>
    <w:pPr>
      <w:ind w:left="1050"/>
      <w:jc w:val="left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E125AE"/>
    <w:pPr>
      <w:ind w:left="1260"/>
      <w:jc w:val="left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E125AE"/>
    <w:pPr>
      <w:ind w:left="1470"/>
      <w:jc w:val="left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E125AE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NoSpacing">
    <w:name w:val="No Spacing"/>
    <w:link w:val="NoSpacingChar"/>
    <w:uiPriority w:val="1"/>
    <w:qFormat/>
    <w:rsid w:val="00852D6E"/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52D6E"/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ListParagraph">
    <w:name w:val="List Paragraph"/>
    <w:basedOn w:val="Normal"/>
    <w:uiPriority w:val="34"/>
    <w:qFormat/>
    <w:rsid w:val="00343F9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43F90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60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602D"/>
    <w:rPr>
      <w:rFonts w:ascii="Courier New" w:hAnsi="Courier New" w:cs="Courier New"/>
      <w:lang w:val="en-GB" w:eastAsia="en-GB"/>
    </w:rPr>
  </w:style>
  <w:style w:type="character" w:customStyle="1" w:styleId="gd15mcfckub">
    <w:name w:val="gd15mcfckub"/>
    <w:basedOn w:val="DefaultParagraphFont"/>
    <w:rsid w:val="0093602D"/>
  </w:style>
  <w:style w:type="character" w:customStyle="1" w:styleId="gd15mcfcktb">
    <w:name w:val="gd15mcfcktb"/>
    <w:basedOn w:val="DefaultParagraphFont"/>
    <w:rsid w:val="0093602D"/>
  </w:style>
  <w:style w:type="character" w:customStyle="1" w:styleId="gd15mcfceub">
    <w:name w:val="gd15mcfceub"/>
    <w:basedOn w:val="DefaultParagraphFont"/>
    <w:rsid w:val="0093602D"/>
  </w:style>
  <w:style w:type="table" w:styleId="TableGrid">
    <w:name w:val="Table Grid"/>
    <w:basedOn w:val="TableNormal"/>
    <w:uiPriority w:val="59"/>
    <w:rsid w:val="00E01F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F828A0"/>
    <w:pPr>
      <w:spacing w:before="100" w:beforeAutospacing="1" w:after="100" w:afterAutospacing="1" w:line="240" w:lineRule="auto"/>
      <w:ind w:firstLine="0"/>
      <w:jc w:val="left"/>
    </w:pPr>
    <w:rPr>
      <w:rFonts w:ascii="Times New Roman" w:eastAsiaTheme="minorEastAsia" w:hAnsi="Times New Roman"/>
      <w:sz w:val="24"/>
      <w:lang w:eastAsia="en-GB"/>
    </w:rPr>
  </w:style>
  <w:style w:type="paragraph" w:customStyle="1" w:styleId="sc1">
    <w:name w:val="sc1"/>
    <w:basedOn w:val="Normal"/>
    <w:rsid w:val="00F828A0"/>
    <w:pPr>
      <w:spacing w:before="100" w:beforeAutospacing="1" w:after="100" w:afterAutospacing="1" w:line="240" w:lineRule="auto"/>
      <w:ind w:firstLine="0"/>
      <w:jc w:val="left"/>
    </w:pPr>
    <w:rPr>
      <w:rFonts w:ascii="Times New Roman" w:eastAsiaTheme="minorEastAsia" w:hAnsi="Times New Roman"/>
      <w:color w:val="008000"/>
      <w:sz w:val="24"/>
      <w:lang w:eastAsia="en-GB"/>
    </w:rPr>
  </w:style>
  <w:style w:type="paragraph" w:customStyle="1" w:styleId="sc2">
    <w:name w:val="sc2"/>
    <w:basedOn w:val="Normal"/>
    <w:rsid w:val="00F828A0"/>
    <w:pPr>
      <w:spacing w:before="100" w:beforeAutospacing="1" w:after="100" w:afterAutospacing="1" w:line="240" w:lineRule="auto"/>
      <w:ind w:firstLine="0"/>
      <w:jc w:val="left"/>
    </w:pPr>
    <w:rPr>
      <w:rFonts w:ascii="Times New Roman" w:eastAsiaTheme="minorEastAsia" w:hAnsi="Times New Roman"/>
      <w:b/>
      <w:bCs/>
      <w:color w:val="0000FF"/>
      <w:sz w:val="24"/>
      <w:lang w:eastAsia="en-GB"/>
    </w:rPr>
  </w:style>
  <w:style w:type="paragraph" w:customStyle="1" w:styleId="sc3">
    <w:name w:val="sc3"/>
    <w:basedOn w:val="Normal"/>
    <w:rsid w:val="00F828A0"/>
    <w:pPr>
      <w:spacing w:before="100" w:beforeAutospacing="1" w:after="100" w:afterAutospacing="1" w:line="240" w:lineRule="auto"/>
      <w:ind w:firstLine="0"/>
      <w:jc w:val="left"/>
    </w:pPr>
    <w:rPr>
      <w:rFonts w:ascii="Times New Roman" w:eastAsiaTheme="minorEastAsia" w:hAnsi="Times New Roman"/>
      <w:color w:val="8000FF"/>
      <w:sz w:val="24"/>
      <w:lang w:eastAsia="en-GB"/>
    </w:rPr>
  </w:style>
  <w:style w:type="paragraph" w:customStyle="1" w:styleId="sc5">
    <w:name w:val="sc5"/>
    <w:basedOn w:val="Normal"/>
    <w:rsid w:val="00F828A0"/>
    <w:pPr>
      <w:spacing w:before="100" w:beforeAutospacing="1" w:after="100" w:afterAutospacing="1" w:line="240" w:lineRule="auto"/>
      <w:ind w:firstLine="0"/>
      <w:jc w:val="left"/>
    </w:pPr>
    <w:rPr>
      <w:rFonts w:ascii="Times New Roman" w:eastAsiaTheme="minorEastAsia" w:hAnsi="Times New Roman"/>
      <w:color w:val="FF8000"/>
      <w:sz w:val="24"/>
      <w:lang w:eastAsia="en-GB"/>
    </w:rPr>
  </w:style>
  <w:style w:type="paragraph" w:customStyle="1" w:styleId="sc6">
    <w:name w:val="sc6"/>
    <w:basedOn w:val="Normal"/>
    <w:rsid w:val="00F828A0"/>
    <w:pPr>
      <w:spacing w:before="100" w:beforeAutospacing="1" w:after="100" w:afterAutospacing="1" w:line="240" w:lineRule="auto"/>
      <w:ind w:firstLine="0"/>
      <w:jc w:val="left"/>
    </w:pPr>
    <w:rPr>
      <w:rFonts w:ascii="Times New Roman" w:eastAsiaTheme="minorEastAsia" w:hAnsi="Times New Roman"/>
      <w:color w:val="808080"/>
      <w:sz w:val="24"/>
      <w:lang w:eastAsia="en-GB"/>
    </w:rPr>
  </w:style>
  <w:style w:type="paragraph" w:customStyle="1" w:styleId="sc8">
    <w:name w:val="sc8"/>
    <w:basedOn w:val="Normal"/>
    <w:rsid w:val="00F828A0"/>
    <w:pPr>
      <w:spacing w:before="100" w:beforeAutospacing="1" w:after="100" w:afterAutospacing="1" w:line="240" w:lineRule="auto"/>
      <w:ind w:firstLine="0"/>
      <w:jc w:val="left"/>
    </w:pPr>
    <w:rPr>
      <w:rFonts w:ascii="Times New Roman" w:eastAsiaTheme="minorEastAsia" w:hAnsi="Times New Roman"/>
      <w:b/>
      <w:bCs/>
      <w:color w:val="000080"/>
      <w:sz w:val="24"/>
      <w:lang w:eastAsia="en-GB"/>
    </w:rPr>
  </w:style>
  <w:style w:type="paragraph" w:customStyle="1" w:styleId="sc10">
    <w:name w:val="sc10"/>
    <w:basedOn w:val="Normal"/>
    <w:rsid w:val="00F828A0"/>
    <w:pPr>
      <w:spacing w:before="100" w:beforeAutospacing="1" w:after="100" w:afterAutospacing="1" w:line="240" w:lineRule="auto"/>
      <w:ind w:firstLine="0"/>
      <w:jc w:val="left"/>
    </w:pPr>
    <w:rPr>
      <w:rFonts w:ascii="Times New Roman" w:eastAsiaTheme="minorEastAsia" w:hAnsi="Times New Roman"/>
      <w:color w:val="804000"/>
      <w:sz w:val="24"/>
      <w:lang w:eastAsia="en-GB"/>
    </w:rPr>
  </w:style>
  <w:style w:type="character" w:customStyle="1" w:styleId="sc11">
    <w:name w:val="sc11"/>
    <w:basedOn w:val="DefaultParagraphFont"/>
    <w:rsid w:val="00F828A0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DefaultParagraphFont"/>
    <w:rsid w:val="00F828A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DefaultParagraphFont"/>
    <w:rsid w:val="00F828A0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81">
    <w:name w:val="sc81"/>
    <w:basedOn w:val="DefaultParagraphFont"/>
    <w:rsid w:val="00F828A0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9">
    <w:name w:val="sc9"/>
    <w:basedOn w:val="DefaultParagraphFont"/>
    <w:rsid w:val="00F828A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1">
    <w:name w:val="sc61"/>
    <w:basedOn w:val="DefaultParagraphFont"/>
    <w:rsid w:val="00F828A0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51">
    <w:name w:val="sc51"/>
    <w:basedOn w:val="DefaultParagraphFont"/>
    <w:rsid w:val="00F828A0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DefaultParagraphFont"/>
    <w:rsid w:val="00F828A0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01">
    <w:name w:val="sc101"/>
    <w:basedOn w:val="DefaultParagraphFont"/>
    <w:rsid w:val="00F828A0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013DE8"/>
    <w:rPr>
      <w:rFonts w:ascii="CMU Serif Roman" w:hAnsi="CMU Serif Roman"/>
      <w:sz w:val="21"/>
      <w:szCs w:val="24"/>
      <w:lang w:val="en-GB" w:eastAsia="en-US"/>
    </w:rPr>
  </w:style>
  <w:style w:type="character" w:customStyle="1" w:styleId="sc41">
    <w:name w:val="sc41"/>
    <w:basedOn w:val="DefaultParagraphFont"/>
    <w:rsid w:val="00AD7D80"/>
    <w:rPr>
      <w:rFonts w:ascii="Courier New" w:hAnsi="Courier New" w:cs="Courier New" w:hint="default"/>
      <w:color w:val="0080FF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580227"/>
    <w:pPr>
      <w:spacing w:before="100" w:beforeAutospacing="1" w:after="100" w:afterAutospacing="1" w:line="240" w:lineRule="auto"/>
      <w:ind w:firstLine="0"/>
      <w:jc w:val="left"/>
    </w:pPr>
    <w:rPr>
      <w:rFonts w:ascii="Times New Roman" w:hAnsi="Times New Roman"/>
      <w:sz w:val="24"/>
      <w:lang w:eastAsia="en-GB"/>
    </w:rPr>
  </w:style>
  <w:style w:type="character" w:customStyle="1" w:styleId="mi">
    <w:name w:val="mi"/>
    <w:basedOn w:val="DefaultParagraphFont"/>
    <w:rsid w:val="00580227"/>
  </w:style>
  <w:style w:type="character" w:customStyle="1" w:styleId="mo">
    <w:name w:val="mo"/>
    <w:basedOn w:val="DefaultParagraphFont"/>
    <w:rsid w:val="00580227"/>
  </w:style>
  <w:style w:type="character" w:customStyle="1" w:styleId="mn">
    <w:name w:val="mn"/>
    <w:basedOn w:val="DefaultParagraphFont"/>
    <w:rsid w:val="00580227"/>
  </w:style>
  <w:style w:type="character" w:customStyle="1" w:styleId="mjxassistivemathml">
    <w:name w:val="mjx_assistive_mathml"/>
    <w:basedOn w:val="DefaultParagraphFont"/>
    <w:rsid w:val="00580227"/>
  </w:style>
  <w:style w:type="character" w:styleId="HTMLCode">
    <w:name w:val="HTML Code"/>
    <w:basedOn w:val="DefaultParagraphFont"/>
    <w:uiPriority w:val="99"/>
    <w:semiHidden/>
    <w:unhideWhenUsed/>
    <w:rsid w:val="00580227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81346C"/>
    <w:rPr>
      <w:b/>
      <w:bCs/>
    </w:rPr>
  </w:style>
  <w:style w:type="paragraph" w:customStyle="1" w:styleId="sc4">
    <w:name w:val="sc4"/>
    <w:basedOn w:val="Normal"/>
    <w:rsid w:val="006E361B"/>
    <w:pPr>
      <w:spacing w:before="100" w:beforeAutospacing="1" w:after="100" w:afterAutospacing="1" w:line="240" w:lineRule="auto"/>
      <w:ind w:firstLine="0"/>
      <w:jc w:val="left"/>
    </w:pPr>
    <w:rPr>
      <w:rFonts w:ascii="Times New Roman" w:hAnsi="Times New Roman"/>
      <w:color w:val="0080FF"/>
      <w:sz w:val="24"/>
      <w:lang w:eastAsia="en-GB"/>
    </w:rPr>
  </w:style>
  <w:style w:type="character" w:customStyle="1" w:styleId="Heading2Char">
    <w:name w:val="Heading 2 Char"/>
    <w:basedOn w:val="DefaultParagraphFont"/>
    <w:link w:val="Heading2"/>
    <w:rsid w:val="002724FC"/>
    <w:rPr>
      <w:rFonts w:ascii="CMU Serif Roman" w:hAnsi="CMU Serif Roman" w:cs="Arial"/>
      <w:b/>
      <w:bCs/>
      <w:iCs/>
      <w:sz w:val="24"/>
      <w:szCs w:val="28"/>
      <w:lang w:val="en-GB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A2781F"/>
    <w:rPr>
      <w:rFonts w:ascii="CMU Serif Roman" w:hAnsi="CMU Serif Roman" w:cs="Arial"/>
      <w:b/>
      <w:bCs/>
      <w:sz w:val="28"/>
      <w:szCs w:val="32"/>
      <w:lang w:val="en-GB" w:eastAsia="en-US"/>
    </w:rPr>
  </w:style>
  <w:style w:type="paragraph" w:styleId="Bibliography">
    <w:name w:val="Bibliography"/>
    <w:basedOn w:val="Normal"/>
    <w:next w:val="Normal"/>
    <w:uiPriority w:val="37"/>
    <w:unhideWhenUsed/>
    <w:rsid w:val="00A278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64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3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44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4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7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4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91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4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9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18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2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5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38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72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0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21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85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34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4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77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54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8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35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11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99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9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29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0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5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7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39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5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2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8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59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34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49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9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1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68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81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61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13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11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69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3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89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8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63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06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34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90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75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18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21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9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45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49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89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00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63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77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95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5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33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00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4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69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9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85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1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98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43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46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27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09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2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6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2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71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2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23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23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95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17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83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45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37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19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23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89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06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77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4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79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8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61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0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62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27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98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42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06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2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55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20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66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1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52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8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68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4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93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11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21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88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69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32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57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78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6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41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5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28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21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72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0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59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03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1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0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6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47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11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24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2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56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40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43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21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6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8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80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36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71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87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7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80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77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95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2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49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1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02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96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4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61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63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ked\Documents\UPC\word_to_latex\LaTeX-template-for-Word-master\LaTeX-template-for-Word-master\LaTex%2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MU Serif">
      <a:majorFont>
        <a:latin typeface="CMU Serif"/>
        <a:ea typeface=""/>
        <a:cs typeface=""/>
      </a:majorFont>
      <a:minorFont>
        <a:latin typeface="CMU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Mur19</b:Tag>
    <b:SourceType>InternetSite</b:SourceType>
    <b:Guid>{8461541F-3654-4A96-96A6-FF6421B234AB}</b:Guid>
    <b:Title>Can you interpret probabilistically the output of a Support Vector Machine?</b:Title>
    <b:Year>2019</b:Year>
    <b:Author>
      <b:Author>
        <b:NameList>
          <b:Person>
            <b:Last>Murat</b:Last>
            <b:First>Mustafa</b:First>
          </b:Person>
        </b:NameList>
      </b:Author>
    </b:Author>
    <b:Month>October</b:Month>
    <b:Day>12</b:Day>
    <b:YearAccessed>2021</b:YearAccessed>
    <b:MonthAccessed>January</b:MonthAccessed>
    <b:DayAccessed>12</b:DayAccessed>
    <b:URL>https://mmuratarat.github.io/2019-10-12/probabilistic-output-of-svm</b:URL>
    <b:RefOrder>1</b:RefOrder>
  </b:Source>
  <b:Source>
    <b:Tag>Tip99</b:Tag>
    <b:SourceType>ConferenceProceedings</b:SourceType>
    <b:Guid>{57B091A0-F59A-4EEB-BE15-0390ECBA84C1}</b:Guid>
    <b:Title>The Relevance Vector Machine</b:Title>
    <b:Year>1999</b:Year>
    <b:Author>
      <b:Author>
        <b:NameList>
          <b:Person>
            <b:Last>Tipping</b:Last>
            <b:First>Michael</b:First>
            <b:Middle>E.</b:Middle>
          </b:Person>
        </b:NameList>
      </b:Author>
    </b:Author>
    <b:JournalName>NIPS</b:JournalName>
    <b:ConferenceName>NIPS</b:ConferenceName>
    <b:City>Cambridge</b:City>
    <b:RefOrder>2</b:RefOrder>
  </b:Source>
  <b:Source>
    <b:Tag>Mic01</b:Tag>
    <b:SourceType>JournalArticle</b:SourceType>
    <b:Guid>{BEAF07B5-A077-4C9F-A667-E2D8D47744E0}</b:Guid>
    <b:Title>Sparse Bayesian Learning and the Relevance Vector Machine</b:Title>
    <b:Year>2001</b:Year>
    <b:Author>
      <b:Author>
        <b:NameList>
          <b:Person>
            <b:Last>Tipping</b:Last>
            <b:First>Michael</b:First>
            <b:Middle>E.</b:Middle>
          </b:Person>
        </b:NameList>
      </b:Author>
    </b:Author>
    <b:JournalName>Journal of Machine Learning Research</b:JournalName>
    <b:Pages>211-244</b:Pages>
    <b:Volume>1</b:Volume>
    <b:RefOrder>3</b:RefOrder>
  </b:Source>
</b:Sources>
</file>

<file path=customXml/itemProps1.xml><?xml version="1.0" encoding="utf-8"?>
<ds:datastoreItem xmlns:ds="http://schemas.openxmlformats.org/officeDocument/2006/customXml" ds:itemID="{C6AE6F3F-07F7-4AEC-8586-CAB685850C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LaTex 7.dotx</Template>
  <TotalTime>0</TotalTime>
  <Pages>13</Pages>
  <Words>2767</Words>
  <Characters>15775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Jake Watson</dc:creator>
  <cp:lastModifiedBy>Jake Watson</cp:lastModifiedBy>
  <cp:revision>578</cp:revision>
  <cp:lastPrinted>2021-01-16T18:30:00Z</cp:lastPrinted>
  <dcterms:created xsi:type="dcterms:W3CDTF">2020-03-08T19:14:00Z</dcterms:created>
  <dcterms:modified xsi:type="dcterms:W3CDTF">2021-01-16T18:30:00Z</dcterms:modified>
</cp:coreProperties>
</file>